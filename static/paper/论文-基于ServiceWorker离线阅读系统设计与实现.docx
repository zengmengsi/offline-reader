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2A2260">
        <w:rPr>
          <w:b/>
          <w:sz w:val="30"/>
          <w:szCs w:val="30"/>
        </w:rPr>
        <w:t>Liu Binglin</w:t>
      </w:r>
      <w:bookmarkStart w:id="0" w:name="_GoBack"/>
      <w:bookmarkEnd w:id="0"/>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43205730"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6FA4439F" w:rsidR="00A63915" w:rsidRPr="00706E09" w:rsidRDefault="00137C08" w:rsidP="00A63915">
      <w:pPr>
        <w:pStyle w:val="a0"/>
        <w:numPr>
          <w:ilvl w:val="0"/>
          <w:numId w:val="12"/>
        </w:numPr>
        <w:spacing w:line="360" w:lineRule="auto"/>
        <w:rPr>
          <w:rFonts w:hAnsi="宋体"/>
        </w:rPr>
      </w:pPr>
      <w:r>
        <w:rPr>
          <w:rFonts w:hAnsi="宋体" w:hint="eastAsia"/>
        </w:rPr>
        <w:t>介绍</w:t>
      </w:r>
      <w:r w:rsidR="00862889">
        <w:rPr>
          <w:rFonts w:hAnsi="宋体" w:hint="eastAsia"/>
        </w:rPr>
        <w:t>选题的背景与意义，分析了国内外</w:t>
      </w:r>
      <w:r w:rsidR="00A63915"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333D86">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333D86">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333D86">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333D86">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333D86">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333D86">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333D86"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333D86"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333D86">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333D86">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333D86">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333D86">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333D86"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333D86"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333D86"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333D86"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333D86"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333D86"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333D86">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333D86">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333D86">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333D86">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333D86">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333D86">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333D86">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333D86">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333D86">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333D86">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333D86"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333D86"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333D86">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333D86">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333D86">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333D86">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333D86">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333D86">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1" w:name="_Toc324444249"/>
    <w:bookmarkEnd w:id="1"/>
    <w:p w14:paraId="153A7336" w14:textId="77777777" w:rsidR="0037574A" w:rsidRDefault="00035DFF">
      <w:pPr>
        <w:pStyle w:val="a8"/>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2"/>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05" w:history="1">
        <w:r w:rsidR="0037574A" w:rsidRPr="009515E1">
          <w:rPr>
            <w:rStyle w:val="af2"/>
            <w:rFonts w:ascii="黑体" w:hAnsi="黑体"/>
            <w:b/>
            <w:noProof/>
          </w:rPr>
          <w:t>图</w:t>
        </w:r>
        <w:r w:rsidR="0037574A" w:rsidRPr="009515E1">
          <w:rPr>
            <w:rStyle w:val="af2"/>
            <w:rFonts w:ascii="黑体" w:hAnsi="黑体"/>
            <w:b/>
            <w:noProof/>
          </w:rPr>
          <w:t xml:space="preserve"> 2 </w:t>
        </w:r>
        <w:r w:rsidR="0037574A" w:rsidRPr="009515E1">
          <w:rPr>
            <w:rStyle w:val="af2"/>
            <w:rFonts w:ascii="黑体" w:hAnsi="黑体"/>
            <w:b/>
            <w:noProof/>
          </w:rPr>
          <w:t>新一代</w:t>
        </w:r>
        <w:r w:rsidR="0037574A" w:rsidRPr="009515E1">
          <w:rPr>
            <w:rStyle w:val="af2"/>
            <w:rFonts w:ascii="黑体" w:hAnsi="黑体"/>
            <w:b/>
            <w:noProof/>
          </w:rPr>
          <w:t>Web App</w:t>
        </w:r>
        <w:r w:rsidR="0037574A" w:rsidRPr="009515E1">
          <w:rPr>
            <w:rStyle w:val="af2"/>
            <w:rFonts w:ascii="黑体" w:hAnsi="黑体"/>
            <w:b/>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06" w:history="1">
        <w:r w:rsidR="0037574A" w:rsidRPr="009515E1">
          <w:rPr>
            <w:rStyle w:val="af2"/>
            <w:rFonts w:ascii="黑体" w:eastAsia="黑体" w:hAnsi="黑体"/>
            <w:b/>
            <w:noProof/>
          </w:rPr>
          <w:t xml:space="preserve">图 </w:t>
        </w:r>
        <w:r w:rsidR="0037574A" w:rsidRPr="009515E1">
          <w:rPr>
            <w:rStyle w:val="af2"/>
            <w:rFonts w:ascii="黑体" w:hAnsi="黑体"/>
            <w:b/>
            <w:noProof/>
          </w:rPr>
          <w:t xml:space="preserve">3 </w:t>
        </w:r>
        <w:r w:rsidR="0037574A" w:rsidRPr="009515E1">
          <w:rPr>
            <w:rStyle w:val="af2"/>
            <w:rFonts w:ascii="黑体" w:eastAsia="黑体" w:hAnsi="黑体"/>
            <w:b/>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07" w:history="1">
        <w:r w:rsidR="0037574A" w:rsidRPr="009515E1">
          <w:rPr>
            <w:rStyle w:val="af2"/>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08" w:history="1">
        <w:r w:rsidR="0037574A" w:rsidRPr="009515E1">
          <w:rPr>
            <w:rStyle w:val="af2"/>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09" w:history="1">
        <w:r w:rsidR="0037574A" w:rsidRPr="009515E1">
          <w:rPr>
            <w:rStyle w:val="af2"/>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0" w:history="1">
        <w:r w:rsidR="0037574A" w:rsidRPr="009515E1">
          <w:rPr>
            <w:rStyle w:val="af2"/>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1" w:history="1">
        <w:r w:rsidR="0037574A" w:rsidRPr="009515E1">
          <w:rPr>
            <w:rStyle w:val="af2"/>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2" w:history="1">
        <w:r w:rsidR="0037574A" w:rsidRPr="009515E1">
          <w:rPr>
            <w:rStyle w:val="af2"/>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3" w:history="1">
        <w:r w:rsidR="0037574A" w:rsidRPr="009515E1">
          <w:rPr>
            <w:rStyle w:val="af2"/>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4" w:history="1">
        <w:r w:rsidR="0037574A" w:rsidRPr="009515E1">
          <w:rPr>
            <w:rStyle w:val="af2"/>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5" w:history="1">
        <w:r w:rsidR="0037574A" w:rsidRPr="009515E1">
          <w:rPr>
            <w:rStyle w:val="af2"/>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6" w:history="1">
        <w:r w:rsidR="0037574A" w:rsidRPr="009515E1">
          <w:rPr>
            <w:rStyle w:val="af2"/>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7" w:history="1">
        <w:r w:rsidR="0037574A" w:rsidRPr="009515E1">
          <w:rPr>
            <w:rStyle w:val="af2"/>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8" w:history="1">
        <w:r w:rsidR="0037574A" w:rsidRPr="009515E1">
          <w:rPr>
            <w:rStyle w:val="af2"/>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19" w:history="1">
        <w:r w:rsidR="0037574A" w:rsidRPr="009515E1">
          <w:rPr>
            <w:rStyle w:val="af2"/>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1" w:history="1">
        <w:r w:rsidR="0037574A" w:rsidRPr="00D2339B">
          <w:rPr>
            <w:rStyle w:val="af2"/>
            <w:rFonts w:ascii="黑体" w:hAnsi="黑体"/>
            <w:b/>
            <w:noProof/>
          </w:rPr>
          <w:t>表</w:t>
        </w:r>
        <w:r w:rsidR="0037574A" w:rsidRPr="00D2339B">
          <w:rPr>
            <w:rStyle w:val="af2"/>
            <w:rFonts w:ascii="黑体" w:hAnsi="黑体"/>
            <w:b/>
            <w:noProof/>
          </w:rPr>
          <w:t xml:space="preserve"> 1 </w:t>
        </w:r>
        <w:r w:rsidR="0037574A" w:rsidRPr="00D2339B">
          <w:rPr>
            <w:rStyle w:val="af2"/>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2" w:history="1">
        <w:r w:rsidR="0037574A" w:rsidRPr="00D2339B">
          <w:rPr>
            <w:rStyle w:val="af2"/>
            <w:rFonts w:ascii="黑体" w:hAnsi="黑体"/>
            <w:b/>
            <w:noProof/>
          </w:rPr>
          <w:t>表</w:t>
        </w:r>
        <w:r w:rsidR="0037574A" w:rsidRPr="00D2339B">
          <w:rPr>
            <w:rStyle w:val="af2"/>
            <w:rFonts w:ascii="黑体" w:hAnsi="黑体"/>
            <w:b/>
            <w:noProof/>
          </w:rPr>
          <w:t>2</w:t>
        </w:r>
        <w:r w:rsidR="0037574A" w:rsidRPr="00D2339B">
          <w:rPr>
            <w:rStyle w:val="af2"/>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3" w:history="1">
        <w:r w:rsidR="0037574A" w:rsidRPr="00D2339B">
          <w:rPr>
            <w:rStyle w:val="af2"/>
            <w:rFonts w:ascii="黑体" w:hAnsi="黑体"/>
            <w:b/>
            <w:noProof/>
          </w:rPr>
          <w:t>表</w:t>
        </w:r>
        <w:r w:rsidR="0037574A" w:rsidRPr="00D2339B">
          <w:rPr>
            <w:rStyle w:val="af2"/>
            <w:rFonts w:ascii="黑体" w:hAnsi="黑体"/>
            <w:b/>
            <w:noProof/>
          </w:rPr>
          <w:t>3</w:t>
        </w:r>
        <w:r w:rsidR="0037574A" w:rsidRPr="00D2339B">
          <w:rPr>
            <w:rStyle w:val="af2"/>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4" w:history="1">
        <w:r w:rsidR="0037574A" w:rsidRPr="00D2339B">
          <w:rPr>
            <w:rStyle w:val="af2"/>
            <w:rFonts w:ascii="黑体" w:hAnsi="黑体"/>
            <w:b/>
            <w:noProof/>
          </w:rPr>
          <w:t>表</w:t>
        </w:r>
        <w:r w:rsidR="0037574A" w:rsidRPr="00D2339B">
          <w:rPr>
            <w:rStyle w:val="af2"/>
            <w:rFonts w:ascii="黑体" w:hAnsi="黑体"/>
            <w:b/>
            <w:noProof/>
          </w:rPr>
          <w:t xml:space="preserve"> 4 </w:t>
        </w:r>
        <w:r w:rsidR="0037574A" w:rsidRPr="00D2339B">
          <w:rPr>
            <w:rStyle w:val="af2"/>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5" w:history="1">
        <w:r w:rsidR="0037574A" w:rsidRPr="00D2339B">
          <w:rPr>
            <w:rStyle w:val="af2"/>
            <w:rFonts w:ascii="黑体" w:hAnsi="黑体"/>
            <w:b/>
            <w:noProof/>
          </w:rPr>
          <w:t>表</w:t>
        </w:r>
        <w:r w:rsidR="0037574A" w:rsidRPr="00D2339B">
          <w:rPr>
            <w:rStyle w:val="af2"/>
            <w:rFonts w:ascii="黑体" w:hAnsi="黑体"/>
            <w:b/>
            <w:noProof/>
          </w:rPr>
          <w:t xml:space="preserve"> 5 </w:t>
        </w:r>
        <w:r w:rsidR="0037574A" w:rsidRPr="00D2339B">
          <w:rPr>
            <w:rStyle w:val="af2"/>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6" w:history="1">
        <w:r w:rsidR="0037574A" w:rsidRPr="00D2339B">
          <w:rPr>
            <w:rStyle w:val="af2"/>
            <w:rFonts w:ascii="黑体" w:hAnsi="黑体"/>
            <w:b/>
            <w:noProof/>
          </w:rPr>
          <w:t>表</w:t>
        </w:r>
        <w:r w:rsidR="0037574A" w:rsidRPr="00D2339B">
          <w:rPr>
            <w:rStyle w:val="af2"/>
            <w:rFonts w:ascii="黑体" w:hAnsi="黑体"/>
            <w:b/>
            <w:noProof/>
          </w:rPr>
          <w:t xml:space="preserve"> 6 </w:t>
        </w:r>
        <w:r w:rsidR="0037574A" w:rsidRPr="00D2339B">
          <w:rPr>
            <w:rStyle w:val="af2"/>
            <w:rFonts w:ascii="黑体" w:hAnsi="黑体"/>
            <w:b/>
            <w:noProof/>
          </w:rPr>
          <w:t>打包的</w:t>
        </w:r>
        <w:r w:rsidR="0037574A" w:rsidRPr="00D2339B">
          <w:rPr>
            <w:rStyle w:val="af2"/>
            <w:rFonts w:ascii="黑体" w:hAnsi="黑体"/>
            <w:b/>
            <w:noProof/>
          </w:rPr>
          <w:t>WEB</w:t>
        </w:r>
        <w:r w:rsidR="0037574A" w:rsidRPr="00D2339B">
          <w:rPr>
            <w:rStyle w:val="af2"/>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333D86">
      <w:pPr>
        <w:pStyle w:val="a8"/>
        <w:tabs>
          <w:tab w:val="right" w:leader="dot" w:pos="9061"/>
        </w:tabs>
        <w:rPr>
          <w:rFonts w:asciiTheme="minorHAnsi" w:eastAsiaTheme="minorEastAsia" w:hAnsiTheme="minorHAnsi" w:cstheme="minorBidi"/>
          <w:noProof/>
          <w:kern w:val="2"/>
        </w:rPr>
      </w:pPr>
      <w:hyperlink w:anchor="_Toc491896627" w:history="1">
        <w:r w:rsidR="0037574A" w:rsidRPr="00D2339B">
          <w:rPr>
            <w:rStyle w:val="af2"/>
            <w:rFonts w:ascii="黑体" w:hAnsi="黑体"/>
            <w:b/>
            <w:noProof/>
          </w:rPr>
          <w:t>表</w:t>
        </w:r>
        <w:r w:rsidR="0037574A" w:rsidRPr="00D2339B">
          <w:rPr>
            <w:rStyle w:val="af2"/>
            <w:rFonts w:ascii="黑体" w:hAnsi="黑体"/>
            <w:b/>
            <w:noProof/>
          </w:rPr>
          <w:t xml:space="preserve"> 7 </w:t>
        </w:r>
        <w:r w:rsidR="0037574A" w:rsidRPr="00D2339B">
          <w:rPr>
            <w:rStyle w:val="af2"/>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2" w:name="_Toc324178419"/>
      <w:bookmarkStart w:id="3" w:name="_Toc324179040"/>
      <w:bookmarkStart w:id="4" w:name="_Toc324432706"/>
      <w:bookmarkStart w:id="5" w:name="_Toc326079851"/>
      <w:r>
        <w:rPr>
          <w:rFonts w:ascii="黑体" w:eastAsia="黑体" w:hint="eastAsia"/>
        </w:rPr>
        <w:lastRenderedPageBreak/>
        <w:t>第一章  绪论</w:t>
      </w:r>
      <w:bookmarkEnd w:id="2"/>
      <w:bookmarkEnd w:id="3"/>
      <w:bookmarkEnd w:id="4"/>
      <w:bookmarkEnd w:id="5"/>
    </w:p>
    <w:p w14:paraId="3807B1B0" w14:textId="2BBD7F70" w:rsidR="000008D9" w:rsidRDefault="000008D9">
      <w:pPr>
        <w:pStyle w:val="2"/>
      </w:pPr>
      <w:bookmarkStart w:id="6" w:name="_Toc324178420"/>
      <w:bookmarkStart w:id="7" w:name="_Toc324179041"/>
      <w:bookmarkStart w:id="8" w:name="_Toc324432707"/>
      <w:bookmarkStart w:id="9" w:name="_Toc326079852"/>
      <w:r>
        <w:rPr>
          <w:rFonts w:hint="eastAsia"/>
        </w:rPr>
        <w:t>1.1</w:t>
      </w:r>
      <w:r w:rsidR="00965DA0">
        <w:rPr>
          <w:rFonts w:hint="eastAsia"/>
        </w:rPr>
        <w:t xml:space="preserve"> </w:t>
      </w:r>
      <w:r>
        <w:rPr>
          <w:rFonts w:hint="eastAsia"/>
        </w:rPr>
        <w:t>论文选题的背景与意义</w:t>
      </w:r>
      <w:bookmarkEnd w:id="6"/>
      <w:bookmarkEnd w:id="7"/>
      <w:bookmarkEnd w:id="8"/>
      <w:bookmarkEnd w:id="9"/>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66BD07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1FCEC288" w:rsidR="000008D9" w:rsidRDefault="00522230" w:rsidP="00522230">
      <w:pPr>
        <w:pStyle w:val="2"/>
      </w:pPr>
      <w:bookmarkStart w:id="10" w:name="_Toc324178421"/>
      <w:bookmarkStart w:id="11" w:name="_Toc324179042"/>
      <w:bookmarkStart w:id="12" w:name="_Toc324432708"/>
      <w:bookmarkStart w:id="13" w:name="_Toc326079853"/>
      <w:r>
        <w:rPr>
          <w:rFonts w:hint="eastAsia"/>
        </w:rPr>
        <w:t>1.2</w:t>
      </w:r>
      <w:r w:rsidR="00965DA0">
        <w:rPr>
          <w:rFonts w:hint="eastAsia"/>
        </w:rPr>
        <w:t xml:space="preserve"> </w:t>
      </w:r>
      <w:r w:rsidR="000008D9" w:rsidRPr="00522230">
        <w:rPr>
          <w:rFonts w:hint="eastAsia"/>
        </w:rPr>
        <w:t>国内外研究现状及发展动态</w:t>
      </w:r>
      <w:bookmarkEnd w:id="10"/>
      <w:bookmarkEnd w:id="11"/>
      <w:bookmarkEnd w:id="12"/>
      <w:bookmarkEnd w:id="13"/>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6A0214FB"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t>
      </w:r>
      <w:r w:rsidR="00E21FA8">
        <w:rPr>
          <w:rFonts w:hint="eastAsia"/>
        </w:rPr>
        <w:t>，</w:t>
      </w:r>
      <w:r>
        <w:rPr>
          <w:rFonts w:hint="eastAsia"/>
        </w:rPr>
        <w:t>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w:t>
      </w:r>
      <w:r w:rsidRPr="004F0246">
        <w:rPr>
          <w:rFonts w:ascii="宋体" w:eastAsia="宋体" w:hAnsi="宋体" w:cs="宋体"/>
          <w:lang w:val="zh-TW" w:eastAsia="zh-TW"/>
        </w:rPr>
        <w:lastRenderedPageBreak/>
        <w:t>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2E18316B" w:rsidR="000008D9" w:rsidRDefault="000008D9">
      <w:pPr>
        <w:pStyle w:val="2"/>
      </w:pPr>
      <w:bookmarkStart w:id="14" w:name="_Toc324178422"/>
      <w:bookmarkStart w:id="15" w:name="_Toc324179043"/>
      <w:bookmarkStart w:id="16" w:name="_Toc324432709"/>
      <w:bookmarkStart w:id="17"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4"/>
      <w:bookmarkEnd w:id="15"/>
      <w:bookmarkEnd w:id="16"/>
      <w:bookmarkEnd w:id="17"/>
      <w:r w:rsidR="00E21FA8">
        <w:rPr>
          <w:rFonts w:hint="eastAsia"/>
        </w:rPr>
        <w:t>和目标</w:t>
      </w:r>
    </w:p>
    <w:p w14:paraId="6A13206B" w14:textId="340AD1A8" w:rsidR="00655C2B" w:rsidRPr="00666BBA" w:rsidRDefault="00655C2B" w:rsidP="00655C2B">
      <w:pPr>
        <w:pStyle w:val="Aff0"/>
        <w:ind w:firstLine="425"/>
        <w:rPr>
          <w:rFonts w:ascii="宋体" w:eastAsia="宋体" w:hAnsi="宋体"/>
        </w:rPr>
      </w:pPr>
      <w:bookmarkStart w:id="18" w:name="_Toc324178423"/>
      <w:bookmarkStart w:id="19" w:name="_Toc324179044"/>
      <w:bookmarkStart w:id="20" w:name="_Toc324432710"/>
      <w:bookmarkStart w:id="21"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625883B5"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Pr="00666BBA">
        <w:rPr>
          <w:rFonts w:ascii="宋体" w:eastAsia="宋体" w:hAnsi="宋体" w:hint="eastAsia"/>
        </w:rPr>
        <w:t>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50CBBCA0" w:rsidR="00557849" w:rsidRPr="00666BBA" w:rsidRDefault="00557849" w:rsidP="00557849">
      <w:pPr>
        <w:pStyle w:val="Aff0"/>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0"/>
        <w:numPr>
          <w:ilvl w:val="0"/>
          <w:numId w:val="22"/>
        </w:numPr>
        <w:rPr>
          <w:rFonts w:ascii="宋体" w:eastAsia="宋体" w:hAnsi="宋体"/>
        </w:rPr>
      </w:pPr>
      <w:r w:rsidRPr="00666BBA">
        <w:rPr>
          <w:rFonts w:ascii="宋体" w:eastAsia="宋体" w:hAnsi="宋体" w:hint="eastAsia"/>
        </w:rPr>
        <w:t>基于PWP框架的参考实现及相关测试。</w:t>
      </w:r>
    </w:p>
    <w:p w14:paraId="261CE8E6" w14:textId="490C79CE" w:rsidR="00557849" w:rsidRPr="00666BBA" w:rsidRDefault="00557849" w:rsidP="00557849">
      <w:pPr>
        <w:pStyle w:val="Aff0"/>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r w:rsidRPr="00666BBA">
        <w:rPr>
          <w:rFonts w:ascii="宋体" w:eastAsia="宋体" w:hAnsi="宋体" w:cs="微软雅黑" w:hint="eastAsia"/>
        </w:rPr>
        <w:t>一套数字出版标准，进行系统的测试工作。</w:t>
      </w:r>
    </w:p>
    <w:p w14:paraId="7CCEADCD" w14:textId="736E500E"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lastRenderedPageBreak/>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数据交互的Web应用，并在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8"/>
      <w:bookmarkEnd w:id="19"/>
      <w:bookmarkEnd w:id="20"/>
      <w:bookmarkEnd w:id="21"/>
    </w:p>
    <w:p w14:paraId="4FF3C65F" w14:textId="13DBCA37"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7358DD" w:rsidRPr="00E04818">
        <w:rPr>
          <w:rFonts w:ascii="宋体" w:eastAsia="宋体" w:hAnsi="宋体" w:cs="宋体"/>
          <w:lang w:val="zh-TW" w:eastAsia="zh-TW"/>
        </w:rPr>
        <w:t>Web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5AA68FB0"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22"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23" w:name="_Toc324178425"/>
      <w:bookmarkStart w:id="24" w:name="_Toc324179046"/>
      <w:bookmarkStart w:id="25" w:name="_Toc324432711"/>
      <w:bookmarkStart w:id="26"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2"/>
      <w:bookmarkEnd w:id="23"/>
      <w:bookmarkEnd w:id="24"/>
      <w:bookmarkEnd w:id="25"/>
      <w:bookmarkEnd w:id="26"/>
    </w:p>
    <w:p w14:paraId="12379B95" w14:textId="75A08FE7" w:rsidR="009870BF" w:rsidRDefault="000008D9" w:rsidP="00472AF5">
      <w:pPr>
        <w:pStyle w:val="2"/>
      </w:pPr>
      <w:bookmarkStart w:id="27" w:name="_Toc324178426"/>
      <w:bookmarkStart w:id="28" w:name="_Toc324179047"/>
      <w:bookmarkStart w:id="29" w:name="_Toc324432712"/>
      <w:bookmarkStart w:id="30" w:name="_Toc326079857"/>
      <w:r>
        <w:rPr>
          <w:rFonts w:hint="eastAsia"/>
        </w:rPr>
        <w:t>2.1</w:t>
      </w:r>
      <w:bookmarkEnd w:id="27"/>
      <w:bookmarkEnd w:id="28"/>
      <w:bookmarkEnd w:id="29"/>
      <w:bookmarkEnd w:id="30"/>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1" w:name="_Toc324178427"/>
      <w:bookmarkStart w:id="32" w:name="_Toc324179048"/>
      <w:bookmarkStart w:id="33" w:name="_Toc324432713"/>
      <w:bookmarkStart w:id="34" w:name="_Toc326079858"/>
      <w:r>
        <w:rPr>
          <w:rFonts w:hint="eastAsia"/>
        </w:rPr>
        <w:t xml:space="preserve">2.2 </w:t>
      </w:r>
      <w:bookmarkEnd w:id="31"/>
      <w:bookmarkEnd w:id="32"/>
      <w:bookmarkEnd w:id="33"/>
      <w:bookmarkEnd w:id="34"/>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5" w:name="_Toc324178428"/>
      <w:bookmarkStart w:id="36" w:name="_Toc324179049"/>
      <w:bookmarkStart w:id="37" w:name="_Toc324432714"/>
      <w:bookmarkStart w:id="38" w:name="_Toc326079859"/>
      <w:bookmarkStart w:id="39" w:name="_Toc324178429"/>
      <w:bookmarkStart w:id="40" w:name="_Toc324179050"/>
      <w:bookmarkStart w:id="41" w:name="_Toc324432715"/>
      <w:bookmarkStart w:id="42" w:name="_Toc326079860"/>
      <w:r>
        <w:rPr>
          <w:rFonts w:hint="eastAsia"/>
        </w:rPr>
        <w:t xml:space="preserve">2.2.1 </w:t>
      </w:r>
      <w:bookmarkEnd w:id="35"/>
      <w:bookmarkEnd w:id="36"/>
      <w:bookmarkEnd w:id="37"/>
      <w:bookmarkEnd w:id="38"/>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9"/>
      <w:bookmarkEnd w:id="40"/>
      <w:bookmarkEnd w:id="41"/>
      <w:bookmarkEnd w:id="42"/>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43"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43"/>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D414646"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w:t>
      </w:r>
      <w:r>
        <w:rPr>
          <w:rFonts w:hint="eastAsia"/>
        </w:rPr>
        <w:lastRenderedPageBreak/>
        <w:t>的任务完成后则以回调的方式执行相应处理。这些就是JavaScript与生俱来的特性：异步与回调。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w:t>
      </w:r>
      <w:r>
        <w:rPr>
          <w:rFonts w:hint="eastAsia"/>
        </w:rPr>
        <w:lastRenderedPageBreak/>
        <w:t>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
        <w:spacing w:beforeLines="50" w:before="163" w:afterLines="50" w:after="163"/>
        <w:ind w:firstLine="640"/>
        <w:jc w:val="left"/>
        <w:rPr>
          <w:rFonts w:ascii="黑体" w:eastAsia="黑体"/>
        </w:rPr>
      </w:pPr>
      <w:bookmarkStart w:id="44" w:name="_Toc324178434"/>
      <w:bookmarkStart w:id="45" w:name="_Toc324179055"/>
      <w:bookmarkStart w:id="46" w:name="_Toc324432721"/>
      <w:bookmarkStart w:id="47" w:name="_Toc326079867"/>
      <w:r>
        <w:rPr>
          <w:rFonts w:ascii="黑体" w:eastAsia="黑体" w:hint="eastAsia"/>
        </w:rPr>
        <w:lastRenderedPageBreak/>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4"/>
      <w:bookmarkEnd w:id="45"/>
      <w:bookmarkEnd w:id="46"/>
      <w:bookmarkEnd w:id="47"/>
    </w:p>
    <w:p w14:paraId="2F4E08C3" w14:textId="4418056B"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8"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8"/>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3EF42F03"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作为网络代理提供网络拦截。即使没有可用的网络时，这个代理也能够对缓存的数据和资源或者是已经生成的内容作出响应。</w:t>
      </w:r>
    </w:p>
    <w:p w14:paraId="77A620BD" w14:textId="6EC89458" w:rsidR="00A17AA8" w:rsidRPr="00AF3AC4" w:rsidRDefault="00AF3AC4" w:rsidP="00AF3AC4">
      <w:pPr>
        <w:pStyle w:val="aff2"/>
        <w:keepNext/>
      </w:pPr>
      <w:bookmarkStart w:id="49" w:name="_Toc491870397"/>
      <w:bookmarkStart w:id="50"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9"/>
      <w:bookmarkEnd w:id="50"/>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749A4AA" w14:textId="5AAD618E" w:rsidR="00085EF9" w:rsidRPr="00E04818" w:rsidRDefault="000F6ED9" w:rsidP="00E04818">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p>
    <w:p w14:paraId="0E22F0F5" w14:textId="22585B4C" w:rsidR="000F6ED9" w:rsidRPr="00E04818" w:rsidRDefault="000F6ED9" w:rsidP="00E04818">
      <w:pPr>
        <w:pStyle w:val="Aff0"/>
        <w:ind w:firstLine="425"/>
        <w:rPr>
          <w:rFonts w:ascii="宋体" w:eastAsia="宋体" w:hAnsi="宋体" w:cs="宋体"/>
        </w:rPr>
      </w:pP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333D86" w:rsidP="00085EF9">
      <w:pPr>
        <w:pStyle w:val="a0"/>
      </w:pPr>
      <w:r>
        <w:rPr>
          <w:noProof/>
        </w:rPr>
        <w:lastRenderedPageBreak/>
        <w:object w:dxaOrig="1440" w:dyaOrig="144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6037653"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51"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51"/>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52" w:name="_Toc313621006"/>
      <w:bookmarkStart w:id="53" w:name="_Toc324178436"/>
      <w:bookmarkStart w:id="54" w:name="_Toc324179057"/>
      <w:bookmarkStart w:id="55" w:name="_Toc324432723"/>
      <w:bookmarkStart w:id="56" w:name="_Toc326079869"/>
      <w:r>
        <w:rPr>
          <w:rFonts w:hint="eastAsia"/>
        </w:rPr>
        <w:t>3.2</w:t>
      </w:r>
      <w:bookmarkEnd w:id="52"/>
      <w:bookmarkEnd w:id="53"/>
      <w:bookmarkEnd w:id="54"/>
      <w:bookmarkEnd w:id="55"/>
      <w:bookmarkEnd w:id="56"/>
      <w:r w:rsidR="0073319C">
        <w:rPr>
          <w:rFonts w:hint="eastAsia"/>
        </w:rPr>
        <w:t>离线数据交互机制</w:t>
      </w:r>
      <w:r w:rsidR="001F1385">
        <w:rPr>
          <w:rFonts w:hint="eastAsia"/>
        </w:rPr>
        <w:t>分析</w:t>
      </w:r>
    </w:p>
    <w:p w14:paraId="2582C604" w14:textId="363C2270" w:rsidR="00E73E16" w:rsidRPr="00E73E16" w:rsidRDefault="00334ED0" w:rsidP="00E73E16">
      <w:pPr>
        <w:pStyle w:val="a0"/>
      </w:pPr>
      <w:r>
        <w:rPr>
          <w:rFonts w:hint="eastAsia"/>
        </w:rPr>
        <w:t>离</w:t>
      </w:r>
      <w:r>
        <w:t>线数据交互，</w:t>
      </w:r>
      <w:r>
        <w:rPr>
          <w:rFonts w:hint="eastAsia"/>
        </w:rPr>
        <w:t>可</w:t>
      </w:r>
      <w:r>
        <w:t>理解为对数据的查询、新增和修改。分</w:t>
      </w:r>
      <w:r>
        <w:rPr>
          <w:rFonts w:hint="eastAsia"/>
        </w:rPr>
        <w:t>别</w:t>
      </w:r>
      <w:r>
        <w:t>对应离线数据</w:t>
      </w:r>
      <w:r>
        <w:rPr>
          <w:rFonts w:hint="eastAsia"/>
        </w:rPr>
        <w:t>访问</w:t>
      </w:r>
      <w:r>
        <w:t>、</w:t>
      </w:r>
      <w:r>
        <w:rPr>
          <w:rFonts w:hint="eastAsia"/>
        </w:rPr>
        <w:t>提交</w:t>
      </w:r>
      <w:r>
        <w:t>和同步。</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77644EF0" w:rsidR="00773A32" w:rsidRPr="00035DFF" w:rsidRDefault="0073319C" w:rsidP="00773A32">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32EF88D" w14:textId="45448CB2" w:rsidR="0073319C" w:rsidRDefault="0073319C" w:rsidP="00773A32">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765DCFB3" w14:textId="47C2420B" w:rsidR="00773A32" w:rsidRDefault="00773A32" w:rsidP="00773A32">
      <w:pPr>
        <w:pStyle w:val="a0"/>
        <w:rPr>
          <w:rFonts w:ascii="黑体" w:eastAsia="黑体" w:hAnsi="黑体"/>
        </w:rPr>
      </w:pPr>
    </w:p>
    <w:p w14:paraId="026C798A" w14:textId="77777777" w:rsidR="00773A32" w:rsidRDefault="00773A32" w:rsidP="00773A32">
      <w:pPr>
        <w:pStyle w:val="a0"/>
        <w:rPr>
          <w:rFonts w:ascii="黑体" w:eastAsia="黑体" w:hAnsi="黑体"/>
        </w:rPr>
      </w:pPr>
    </w:p>
    <w:p w14:paraId="2CDB0CE5" w14:textId="7ABDD0D4" w:rsidR="00334ED0" w:rsidRPr="00035DFF" w:rsidRDefault="00773A32" w:rsidP="00773A32">
      <w:pPr>
        <w:pStyle w:val="a0"/>
        <w:jc w:val="center"/>
        <w:rPr>
          <w:rFonts w:ascii="黑体" w:eastAsia="黑体" w:hAnsi="黑体"/>
          <w:b/>
          <w:sz w:val="21"/>
          <w:szCs w:val="21"/>
        </w:rPr>
      </w:pPr>
      <w:bookmarkStart w:id="57"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7"/>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8"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8"/>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EBAC2AF" w:rsidR="0073319C" w:rsidRDefault="00000FC4" w:rsidP="0073319C">
      <w:pPr>
        <w:pStyle w:val="30"/>
        <w:tabs>
          <w:tab w:val="left" w:pos="6960"/>
        </w:tabs>
        <w:spacing w:before="163" w:after="163" w:line="360" w:lineRule="auto"/>
      </w:pPr>
      <w:bookmarkStart w:id="59" w:name="_Toc487650811"/>
      <w:r>
        <w:rPr>
          <w:noProof/>
        </w:rPr>
        <w:drawing>
          <wp:anchor distT="0" distB="0" distL="114300" distR="114300" simplePos="0" relativeHeight="251710976" behindDoc="0" locked="0" layoutInCell="1" allowOverlap="1" wp14:anchorId="118AC729" wp14:editId="28889A8F">
            <wp:simplePos x="0" y="0"/>
            <wp:positionH relativeFrom="page">
              <wp:align>center</wp:align>
            </wp:positionH>
            <wp:positionV relativeFrom="paragraph">
              <wp:posOffset>431165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r w:rsidR="0073319C">
        <w:rPr>
          <w:rFonts w:hint="eastAsia"/>
        </w:rPr>
        <w:t>3.2.2离线</w:t>
      </w:r>
      <w:r w:rsidR="0073319C">
        <w:t>数据</w:t>
      </w:r>
      <w:r w:rsidR="0073319C">
        <w:rPr>
          <w:rFonts w:hint="eastAsia"/>
        </w:rPr>
        <w:t>提交</w:t>
      </w:r>
      <w:bookmarkEnd w:id="59"/>
    </w:p>
    <w:p w14:paraId="45DFFFF5" w14:textId="20BEF732" w:rsidR="00000FC4" w:rsidRPr="00000FC4" w:rsidRDefault="00000FC4" w:rsidP="00000FC4">
      <w:pPr>
        <w:pStyle w:val="a0"/>
        <w:jc w:val="center"/>
        <w:rPr>
          <w:b/>
          <w:sz w:val="21"/>
          <w:szCs w:val="21"/>
        </w:rPr>
      </w:pPr>
      <w:bookmarkStart w:id="60" w:name="_Toc491896607"/>
      <w:r w:rsidRPr="00000FC4">
        <w:rPr>
          <w:rFonts w:ascii="黑体" w:eastAsia="黑体" w:hAnsi="黑体" w:hint="eastAsia"/>
          <w:b/>
          <w:sz w:val="21"/>
          <w:szCs w:val="21"/>
        </w:rPr>
        <w:t xml:space="preserve">图 </w:t>
      </w:r>
      <w:r w:rsidRPr="00000FC4">
        <w:rPr>
          <w:rFonts w:ascii="黑体" w:eastAsia="黑体" w:hAnsi="黑体"/>
          <w:b/>
          <w:sz w:val="21"/>
          <w:szCs w:val="21"/>
        </w:rPr>
        <w:fldChar w:fldCharType="begin"/>
      </w:r>
      <w:r w:rsidRPr="00000FC4">
        <w:rPr>
          <w:rFonts w:ascii="黑体" w:eastAsia="黑体" w:hAnsi="黑体"/>
          <w:b/>
          <w:sz w:val="21"/>
          <w:szCs w:val="21"/>
        </w:rPr>
        <w:instrText xml:space="preserve"> </w:instrText>
      </w:r>
      <w:r w:rsidRPr="00000FC4">
        <w:rPr>
          <w:rFonts w:ascii="黑体" w:eastAsia="黑体" w:hAnsi="黑体" w:hint="eastAsia"/>
          <w:b/>
          <w:sz w:val="21"/>
          <w:szCs w:val="21"/>
        </w:rPr>
        <w:instrText>SEQ 图 \* ARABIC</w:instrText>
      </w:r>
      <w:r w:rsidRPr="00000FC4">
        <w:rPr>
          <w:rFonts w:ascii="黑体" w:eastAsia="黑体" w:hAnsi="黑体"/>
          <w:b/>
          <w:sz w:val="21"/>
          <w:szCs w:val="21"/>
        </w:rPr>
        <w:instrText xml:space="preserve"> </w:instrText>
      </w:r>
      <w:r w:rsidRPr="00000FC4">
        <w:rPr>
          <w:rFonts w:ascii="黑体" w:eastAsia="黑体" w:hAnsi="黑体"/>
          <w:b/>
          <w:sz w:val="21"/>
          <w:szCs w:val="21"/>
        </w:rPr>
        <w:fldChar w:fldCharType="separate"/>
      </w:r>
      <w:r w:rsidRPr="00000FC4">
        <w:rPr>
          <w:rFonts w:ascii="黑体" w:eastAsia="黑体" w:hAnsi="黑体"/>
          <w:b/>
          <w:noProof/>
          <w:sz w:val="21"/>
          <w:szCs w:val="21"/>
        </w:rPr>
        <w:t>4</w:t>
      </w:r>
      <w:r w:rsidRPr="00000FC4">
        <w:rPr>
          <w:rFonts w:ascii="黑体" w:eastAsia="黑体" w:hAnsi="黑体"/>
          <w:b/>
          <w:sz w:val="21"/>
          <w:szCs w:val="21"/>
        </w:rPr>
        <w:fldChar w:fldCharType="end"/>
      </w:r>
      <w:r w:rsidRPr="00000FC4">
        <w:rPr>
          <w:rFonts w:ascii="黑体" w:eastAsia="黑体" w:hAnsi="黑体"/>
          <w:b/>
          <w:sz w:val="21"/>
          <w:szCs w:val="21"/>
        </w:rPr>
        <w:t xml:space="preserve"> </w:t>
      </w:r>
      <w:r w:rsidRPr="00000FC4">
        <w:rPr>
          <w:rFonts w:ascii="黑体" w:eastAsia="黑体" w:hAnsi="黑体" w:hint="eastAsia"/>
          <w:b/>
          <w:sz w:val="21"/>
          <w:szCs w:val="21"/>
        </w:rPr>
        <w:t>离线表单提交</w:t>
      </w:r>
      <w:bookmarkEnd w:id="60"/>
    </w:p>
    <w:p w14:paraId="3D6CC1D9" w14:textId="6C291635" w:rsidR="0073319C" w:rsidRDefault="0073319C" w:rsidP="0073319C">
      <w:pPr>
        <w:pStyle w:val="a0"/>
        <w:rPr>
          <w:rFonts w:ascii="_GB2312" w:hAnsi="_GB2312"/>
          <w:color w:val="000000"/>
        </w:rPr>
      </w:pPr>
      <w:r>
        <w:rPr>
          <w:rFonts w:ascii="_GB2312" w:hAnsi="_GB2312" w:hint="eastAsia"/>
          <w:color w:val="000000"/>
        </w:rPr>
        <w:lastRenderedPageBreak/>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3F73753A" w14:textId="54CDB02B" w:rsidR="00773A32" w:rsidRDefault="0073319C" w:rsidP="00773A32">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AAA825A" w14:textId="68750151" w:rsidR="00000FC4" w:rsidRDefault="00333D86" w:rsidP="00000FC4">
      <w:pPr>
        <w:pStyle w:val="a0"/>
        <w:rPr>
          <w:rFonts w:ascii="_GB2312" w:hAnsi="_GB2312"/>
          <w:color w:val="000000"/>
        </w:rPr>
      </w:pPr>
      <w:r>
        <w:rPr>
          <w:rFonts w:ascii="_GB2312" w:hAnsi="_GB2312"/>
          <w:noProof/>
        </w:rPr>
        <w:object w:dxaOrig="1440" w:dyaOrig="1440" w14:anchorId="7EB5AB97">
          <v:shape id="_x0000_s1047" type="#_x0000_t75" style="position:absolute;left:0;text-align:left;margin-left:19.3pt;margin-top:133.25pt;width:415.1pt;height:322.35pt;z-index:251712000;mso-position-horizontal-relative:text;mso-position-vertical-relative:text">
            <v:imagedata r:id="rId29" o:title=""/>
            <w10:wrap type="square"/>
          </v:shape>
          <o:OLEObject Type="Embed" ProgID="Visio.Drawing.15" ShapeID="_x0000_s1047" DrawAspect="Content" ObjectID="_1566037654" r:id="rId30"/>
        </w:object>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3C6126C9" w14:textId="77777777" w:rsidR="00000FC4" w:rsidRPr="00AF3AC4" w:rsidRDefault="00000FC4" w:rsidP="00000FC4">
      <w:pPr>
        <w:pStyle w:val="aff2"/>
        <w:keepNext/>
        <w:rPr>
          <w:rFonts w:ascii="黑体" w:eastAsia="黑体" w:hAnsi="黑体"/>
        </w:rPr>
      </w:pPr>
      <w:bookmarkStart w:id="61"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1"/>
    </w:p>
    <w:p w14:paraId="496EA003" w14:textId="50EE7955" w:rsidR="00334ED0" w:rsidRDefault="0073319C" w:rsidP="00000FC4">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98EBA37" w14:textId="1DF63866" w:rsidR="00000FC4" w:rsidRDefault="00000FC4" w:rsidP="00000FC4">
      <w:pPr>
        <w:pStyle w:val="a0"/>
        <w:rPr>
          <w:rFonts w:ascii="_GB2312" w:hAnsi="_GB2312"/>
        </w:rPr>
      </w:pPr>
    </w:p>
    <w:p w14:paraId="449767A4" w14:textId="29855D30" w:rsidR="00A81BC2" w:rsidRDefault="0073319C" w:rsidP="00334ED0">
      <w:pPr>
        <w:pStyle w:val="a0"/>
        <w:rPr>
          <w:rFonts w:ascii="_GB2312" w:hAnsi="_GB2312"/>
        </w:rPr>
      </w:pPr>
      <w:r>
        <w:rPr>
          <w:rFonts w:ascii="_GB2312" w:hAnsi="_GB2312" w:hint="eastAsia"/>
        </w:rPr>
        <w:t>具体</w:t>
      </w:r>
      <w:r>
        <w:rPr>
          <w:rFonts w:ascii="_GB2312" w:hAnsi="_GB2312"/>
        </w:rPr>
        <w:t>的实现如图</w:t>
      </w:r>
      <w:r w:rsidR="00267E2A">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186AB3AD" w14:textId="3A22DCA9" w:rsidR="0073319C" w:rsidRPr="00AC6A21" w:rsidRDefault="00334ED0" w:rsidP="0073319C">
      <w:pPr>
        <w:pStyle w:val="30"/>
        <w:tabs>
          <w:tab w:val="left" w:pos="6960"/>
        </w:tabs>
        <w:spacing w:before="163" w:after="163" w:line="360" w:lineRule="auto"/>
      </w:pPr>
      <w:bookmarkStart w:id="62" w:name="_Toc487650812"/>
      <w:r w:rsidRPr="00AF3AC4">
        <w:rPr>
          <w:rFonts w:hAnsi="黑体" w:hint="eastAsia"/>
          <w:b/>
          <w:noProof/>
        </w:rPr>
        <w:drawing>
          <wp:anchor distT="0" distB="0" distL="114300" distR="114300" simplePos="0" relativeHeight="251674112" behindDoc="0" locked="0" layoutInCell="1" allowOverlap="1" wp14:anchorId="2024A9B8" wp14:editId="3D55251D">
            <wp:simplePos x="0" y="0"/>
            <wp:positionH relativeFrom="page">
              <wp:align>center</wp:align>
            </wp:positionH>
            <wp:positionV relativeFrom="paragraph">
              <wp:posOffset>495300</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0073319C">
        <w:t>3</w:t>
      </w:r>
      <w:r w:rsidR="0073319C">
        <w:rPr>
          <w:rFonts w:hint="eastAsia"/>
        </w:rPr>
        <w:t>.2.</w:t>
      </w:r>
      <w:r w:rsidR="0073319C">
        <w:t>3</w:t>
      </w:r>
      <w:r w:rsidR="0073319C">
        <w:rPr>
          <w:rFonts w:hint="eastAsia"/>
        </w:rPr>
        <w:t>离线</w:t>
      </w:r>
      <w:r w:rsidR="0073319C">
        <w:t>数据</w:t>
      </w:r>
      <w:r w:rsidR="0073319C">
        <w:rPr>
          <w:rFonts w:hint="eastAsia"/>
        </w:rPr>
        <w:t>同</w:t>
      </w:r>
      <w:r w:rsidR="0073319C">
        <w:t>步</w:t>
      </w:r>
      <w:bookmarkEnd w:id="62"/>
    </w:p>
    <w:p w14:paraId="696B6EE3" w14:textId="77777777" w:rsidR="00334ED0" w:rsidRPr="00267E2A" w:rsidRDefault="00334ED0" w:rsidP="00334ED0">
      <w:pPr>
        <w:pStyle w:val="aff2"/>
        <w:keepNext/>
      </w:pPr>
      <w:bookmarkStart w:id="63"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63"/>
    </w:p>
    <w:p w14:paraId="541864A7" w14:textId="5989F259" w:rsidR="004A2C5E" w:rsidRPr="00334ED0" w:rsidRDefault="0073319C" w:rsidP="00334ED0">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64" w:name="_Toc324178435"/>
      <w:bookmarkStart w:id="65" w:name="_Toc324179056"/>
      <w:bookmarkStart w:id="66" w:name="_Toc324432722"/>
      <w:bookmarkStart w:id="67" w:name="_Toc326079868"/>
      <w:r>
        <w:rPr>
          <w:rFonts w:hint="eastAsia"/>
        </w:rPr>
        <w:t>3.</w:t>
      </w:r>
      <w:bookmarkEnd w:id="64"/>
      <w:bookmarkEnd w:id="65"/>
      <w:bookmarkEnd w:id="66"/>
      <w:bookmarkEnd w:id="67"/>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2"/>
        <w:keepNext/>
        <w:rPr>
          <w:rFonts w:ascii="黑体" w:eastAsia="黑体" w:hAnsi="黑体"/>
        </w:rPr>
      </w:pPr>
      <w:bookmarkStart w:id="68" w:name="_Toc491896610"/>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68"/>
    </w:p>
    <w:p w14:paraId="7619C1D6" w14:textId="77777777" w:rsidR="00000FC4" w:rsidRDefault="00000FC4" w:rsidP="00350490">
      <w:pPr>
        <w:pStyle w:val="a0"/>
      </w:pPr>
    </w:p>
    <w:p w14:paraId="37092A47" w14:textId="77777777" w:rsidR="00350490" w:rsidRDefault="00350490" w:rsidP="00350490">
      <w:pPr>
        <w:pStyle w:val="a0"/>
      </w:pPr>
      <w:r>
        <w:rPr>
          <w:rFonts w:hint="eastAsia"/>
        </w:rPr>
        <w:lastRenderedPageBreak/>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333D86" w:rsidP="00350490">
      <w:pPr>
        <w:pStyle w:val="a0"/>
      </w:pPr>
      <w:r>
        <w:rPr>
          <w:noProof/>
        </w:rPr>
        <w:object w:dxaOrig="1440" w:dyaOrig="1440" w14:anchorId="595604D1">
          <v:shape id="_x0000_s1039" type="#_x0000_t75" style="position:absolute;left:0;text-align:left;margin-left:-.55pt;margin-top:89.85pt;width:453.5pt;height:352.5pt;z-index:251694592;mso-position-horizontal-relative:text;mso-position-vertical-relative:text">
            <v:imagedata r:id="rId33" o:title=""/>
            <w10:wrap type="square"/>
          </v:shape>
          <o:OLEObject Type="Embed" ProgID="Visio.Drawing.15" ShapeID="_x0000_s1039" DrawAspect="Content" ObjectID="_1566037655"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2"/>
        <w:keepNext/>
        <w:rPr>
          <w:rFonts w:ascii="黑体" w:eastAsia="黑体" w:hAnsi="黑体"/>
        </w:rPr>
      </w:pPr>
      <w:bookmarkStart w:id="69" w:name="_Toc491896611"/>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69"/>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w:t>
      </w:r>
      <w:r w:rsidRPr="009C143C">
        <w:rPr>
          <w:rFonts w:hint="eastAsia"/>
        </w:rPr>
        <w:lastRenderedPageBreak/>
        <w:t>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333D86" w:rsidP="00350490">
      <w:pPr>
        <w:pStyle w:val="a0"/>
        <w:rPr>
          <w:rFonts w:hAnsi="宋体"/>
        </w:rPr>
      </w:pPr>
      <w:r>
        <w:rPr>
          <w:rFonts w:hAnsi="宋体" w:cs="宋体"/>
          <w:b/>
          <w:noProof/>
        </w:rPr>
        <w:object w:dxaOrig="1440" w:dyaOrig="1440" w14:anchorId="7F89DFF1">
          <v:shape id="_x0000_s1029" type="#_x0000_t75" style="position:absolute;left:0;text-align:left;margin-left:19.6pt;margin-top:254.3pt;width:414.65pt;height:157.6pt;z-index:251681280;mso-position-horizontal-relative:text;mso-position-vertical-relative:text">
            <v:imagedata r:id="rId35" o:title=""/>
            <w10:wrap type="square"/>
          </v:shape>
          <o:OLEObject Type="Embed" ProgID="Visio.Drawing.11" ShapeID="_x0000_s1029" DrawAspect="Content" ObjectID="_1566037656" r:id="rId36"/>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2"/>
        <w:keepNext/>
        <w:rPr>
          <w:rFonts w:ascii="黑体" w:eastAsia="黑体" w:hAnsi="黑体"/>
        </w:rPr>
      </w:pPr>
      <w:bookmarkStart w:id="70" w:name="_Toc491896612"/>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70"/>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71" w:name="_Toc326079879"/>
      <w:r>
        <w:rPr>
          <w:rFonts w:hint="eastAsia"/>
        </w:rPr>
        <w:t>3.</w:t>
      </w:r>
      <w:r w:rsidR="001F1385">
        <w:t>4</w:t>
      </w:r>
      <w:r w:rsidR="000008D9">
        <w:rPr>
          <w:rFonts w:hint="eastAsia"/>
        </w:rPr>
        <w:t>本章小结</w:t>
      </w:r>
      <w:bookmarkEnd w:id="71"/>
    </w:p>
    <w:p w14:paraId="13532D01" w14:textId="77777777" w:rsidR="00212210" w:rsidRDefault="00212210" w:rsidP="00212210">
      <w:pPr>
        <w:pStyle w:val="a0"/>
        <w:rPr>
          <w:rFonts w:ascii="_GB2312" w:hAnsi="_GB2312"/>
          <w:color w:val="000000"/>
        </w:rPr>
      </w:pPr>
      <w:r>
        <w:rPr>
          <w:rFonts w:hint="eastAsia"/>
        </w:rPr>
        <w:lastRenderedPageBreak/>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72" w:name="_Toc324178444"/>
      <w:bookmarkStart w:id="73" w:name="_Toc324179065"/>
      <w:bookmarkStart w:id="74" w:name="_Toc324432736"/>
      <w:bookmarkStart w:id="75"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72"/>
      <w:bookmarkEnd w:id="73"/>
      <w:bookmarkEnd w:id="74"/>
      <w:bookmarkEnd w:id="75"/>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w:t>
      </w:r>
      <w:r>
        <w:rPr>
          <w:rFonts w:ascii="宋体" w:eastAsia="宋体" w:hAnsi="宋体" w:cs="宋体"/>
          <w:lang w:val="zh-TW" w:eastAsia="zh-TW"/>
        </w:rPr>
        <w:lastRenderedPageBreak/>
        <w:t>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76"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6"/>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77" w:name="_Toc324178445"/>
      <w:bookmarkStart w:id="78" w:name="_Toc324179066"/>
      <w:bookmarkStart w:id="79" w:name="_Toc324432737"/>
      <w:bookmarkStart w:id="80" w:name="_Toc326079881"/>
      <w:r>
        <w:rPr>
          <w:rFonts w:hint="eastAsia"/>
        </w:rPr>
        <w:t>4.</w:t>
      </w:r>
      <w:r w:rsidR="00EE7CAC">
        <w:t>2</w:t>
      </w:r>
      <w:r>
        <w:rPr>
          <w:rFonts w:hint="eastAsia"/>
        </w:rPr>
        <w:t xml:space="preserve"> </w:t>
      </w:r>
      <w:bookmarkEnd w:id="77"/>
      <w:bookmarkEnd w:id="78"/>
      <w:bookmarkEnd w:id="79"/>
      <w:bookmarkEnd w:id="80"/>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333D86">
      <w:pPr>
        <w:pStyle w:val="30"/>
        <w:tabs>
          <w:tab w:val="left" w:pos="6960"/>
        </w:tabs>
        <w:spacing w:before="163" w:after="163" w:line="360" w:lineRule="auto"/>
      </w:pPr>
      <w:bookmarkStart w:id="81" w:name="_Toc313621010"/>
      <w:bookmarkStart w:id="82" w:name="_Toc324178447"/>
      <w:bookmarkStart w:id="83" w:name="_Toc324179068"/>
      <w:bookmarkStart w:id="84" w:name="_Toc324432739"/>
      <w:bookmarkStart w:id="85" w:name="_Toc326079883"/>
      <w:r>
        <w:rPr>
          <w:noProof/>
        </w:rPr>
        <w:object w:dxaOrig="1440" w:dyaOrig="1440" w14:anchorId="371D190B">
          <v:shape id="_x0000_s1035" type="#_x0000_t75" style="position:absolute;margin-left:.85pt;margin-top:29.3pt;width:452.4pt;height:146.15pt;z-index:251690496;mso-position-horizontal-relative:text;mso-position-vertical-relative:text">
            <v:imagedata r:id="rId39" o:title=""/>
            <w10:wrap type="square"/>
          </v:shape>
          <o:OLEObject Type="Embed" ProgID="Visio.Drawing.15" ShapeID="_x0000_s1035" DrawAspect="Content" ObjectID="_1566037657" r:id="rId40"/>
        </w:object>
      </w:r>
      <w:r w:rsidR="0065406C">
        <w:rPr>
          <w:rFonts w:hint="eastAsia"/>
        </w:rPr>
        <w:t>4.</w:t>
      </w:r>
      <w:r w:rsidR="00360CD9">
        <w:t>2</w:t>
      </w:r>
      <w:r w:rsidR="000008D9">
        <w:rPr>
          <w:rFonts w:hint="eastAsia"/>
        </w:rPr>
        <w:t xml:space="preserve">.1 </w:t>
      </w:r>
      <w:bookmarkEnd w:id="81"/>
      <w:bookmarkEnd w:id="82"/>
      <w:bookmarkEnd w:id="83"/>
      <w:bookmarkEnd w:id="84"/>
      <w:bookmarkEnd w:id="85"/>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86"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6"/>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w:t>
      </w:r>
      <w:r w:rsidR="002118A9">
        <w:lastRenderedPageBreak/>
        <w:t>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333D86" w:rsidP="001F500E">
      <w:pPr>
        <w:pStyle w:val="a0"/>
      </w:pPr>
      <w:r>
        <w:rPr>
          <w:noProof/>
        </w:rPr>
        <w:object w:dxaOrig="1440" w:dyaOrig="144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6037658" r:id="rId42"/>
        </w:object>
      </w:r>
      <w:r w:rsidR="001F500E" w:rsidRPr="001F500E">
        <w:rPr>
          <w:rFonts w:hint="eastAsia"/>
        </w:rPr>
        <w:t>服务器端采用基于node.js平台的Express开发框架，并实现MVC模式的代码架构设计。模块化的设计，降低了代码的耦合性，提高了代码日复用率，保证了产品高质量开发。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87"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7"/>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w:t>
      </w:r>
      <w:r w:rsidR="00102AFC">
        <w:rPr>
          <w:rFonts w:hint="eastAsia"/>
        </w:rPr>
        <w:lastRenderedPageBreak/>
        <w:t>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333D86">
        <w:rPr>
          <w:rFonts w:hAnsi="宋体"/>
          <w:b/>
          <w:sz w:val="21"/>
          <w:szCs w:val="21"/>
          <w:lang w:val="zh-TW" w:eastAsia="zh-TW"/>
        </w:rPr>
        <w:object w:dxaOrig="1440" w:dyaOrig="144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6037659" r:id="rId44"/>
        </w:object>
      </w:r>
      <w:r>
        <w:t>实现。</w:t>
      </w:r>
    </w:p>
    <w:p w14:paraId="5D949A5C" w14:textId="02D23271" w:rsidR="004873F6" w:rsidRPr="00AF3AC4" w:rsidRDefault="008626B0" w:rsidP="00AF3AC4">
      <w:pPr>
        <w:pStyle w:val="aff2"/>
        <w:keepNext/>
        <w:rPr>
          <w:rFonts w:ascii="黑体" w:eastAsia="黑体" w:hAnsi="黑体"/>
        </w:rPr>
      </w:pPr>
      <w:bookmarkStart w:id="88"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8"/>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333D86" w:rsidP="00C96C44">
      <w:pPr>
        <w:pStyle w:val="a0"/>
        <w:jc w:val="center"/>
      </w:pPr>
      <w:bookmarkStart w:id="89" w:name="_Toc491896617"/>
      <w:r>
        <w:rPr>
          <w:rFonts w:ascii="黑体" w:eastAsia="黑体" w:hAnsi="黑体"/>
          <w:b/>
          <w:sz w:val="21"/>
          <w:szCs w:val="21"/>
        </w:rPr>
        <w:lastRenderedPageBreak/>
        <w:object w:dxaOrig="1440" w:dyaOrig="144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6037660"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9"/>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90"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90"/>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91"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91"/>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92" w:name="_Toc313621014"/>
      <w:bookmarkStart w:id="93" w:name="_Toc324178451"/>
      <w:bookmarkStart w:id="94" w:name="_Toc324179072"/>
      <w:bookmarkStart w:id="95" w:name="_Toc324432743"/>
      <w:bookmarkStart w:id="96" w:name="_Toc326079887"/>
      <w:r>
        <w:rPr>
          <w:rFonts w:hint="eastAsia"/>
        </w:rPr>
        <w:t>4.</w:t>
      </w:r>
      <w:r w:rsidR="00EE7CAC">
        <w:t>3</w:t>
      </w:r>
      <w:r w:rsidR="000008D9">
        <w:rPr>
          <w:rFonts w:hint="eastAsia"/>
        </w:rPr>
        <w:t>.</w:t>
      </w:r>
      <w:r w:rsidR="00473AA3">
        <w:t>2</w:t>
      </w:r>
      <w:r w:rsidR="000008D9">
        <w:rPr>
          <w:rFonts w:hint="eastAsia"/>
        </w:rPr>
        <w:t xml:space="preserve"> </w:t>
      </w:r>
      <w:bookmarkEnd w:id="92"/>
      <w:bookmarkEnd w:id="93"/>
      <w:bookmarkEnd w:id="94"/>
      <w:bookmarkEnd w:id="95"/>
      <w:bookmarkEnd w:id="96"/>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97" w:name="_Toc324178453"/>
      <w:bookmarkStart w:id="98" w:name="_Toc324179074"/>
      <w:bookmarkStart w:id="99" w:name="_Toc324432745"/>
      <w:bookmarkStart w:id="100" w:name="_Toc326079889"/>
      <w:r>
        <w:rPr>
          <w:rFonts w:hint="eastAsia"/>
        </w:rPr>
        <w:t>4.</w:t>
      </w:r>
      <w:r w:rsidR="00EE7CAC">
        <w:t>4</w:t>
      </w:r>
      <w:r w:rsidR="000008D9">
        <w:rPr>
          <w:rFonts w:hint="eastAsia"/>
        </w:rPr>
        <w:t xml:space="preserve"> </w:t>
      </w:r>
      <w:bookmarkEnd w:id="97"/>
      <w:bookmarkEnd w:id="98"/>
      <w:bookmarkEnd w:id="99"/>
      <w:bookmarkEnd w:id="100"/>
      <w:r w:rsidR="00E73C0F" w:rsidRPr="00E73C0F">
        <w:rPr>
          <w:rFonts w:hint="eastAsia"/>
        </w:rPr>
        <w:t>参考PWP框架及离线体验测试</w:t>
      </w:r>
    </w:p>
    <w:p w14:paraId="3582AE22" w14:textId="3DE79EBC" w:rsidR="00E73C0F" w:rsidRPr="00000FC4" w:rsidRDefault="00000FC4" w:rsidP="00E73C0F">
      <w:pPr>
        <w:pStyle w:val="a0"/>
        <w:rPr>
          <w:rFonts w:hAnsi="宋体"/>
        </w:rPr>
      </w:pPr>
      <w:r w:rsidRPr="00000FC4">
        <w:rPr>
          <w:rStyle w:val="a4"/>
          <w:rFonts w:hAnsi="宋体"/>
        </w:rPr>
        <w:lastRenderedPageBreak/>
        <w:t>携式</w:t>
      </w:r>
      <w:r w:rsidRPr="00000FC4">
        <w:rPr>
          <w:rStyle w:val="Hyperlink0"/>
          <w:rFonts w:hAnsi="宋体" w:hint="eastAsia"/>
        </w:rPr>
        <w:t>网络</w:t>
      </w:r>
      <w:r w:rsidRPr="00000FC4">
        <w:rPr>
          <w:rStyle w:val="a4"/>
          <w:rFonts w:hAnsi="宋体"/>
        </w:rPr>
        <w:t>出版物</w:t>
      </w:r>
      <w:r w:rsidRPr="00000FC4">
        <w:rPr>
          <w:rFonts w:hAnsi="宋体"/>
          <w:lang w:eastAsia="zh-TW"/>
        </w:rPr>
        <w:t>PWP</w:t>
      </w:r>
      <w:r w:rsidRPr="00000FC4">
        <w:rPr>
          <w:rStyle w:val="a4"/>
          <w:rFonts w:hAnsi="宋体"/>
        </w:rPr>
        <w:t>（</w:t>
      </w:r>
      <w:r w:rsidRPr="00000FC4">
        <w:rPr>
          <w:rFonts w:hAnsi="宋体"/>
          <w:lang w:eastAsia="zh-TW"/>
        </w:rPr>
        <w:t>Portable Web Publications</w:t>
      </w:r>
      <w:r w:rsidRPr="00000FC4">
        <w:rPr>
          <w:rStyle w:val="a4"/>
          <w:rFonts w:hAnsi="宋体"/>
        </w:rPr>
        <w:t>）</w:t>
      </w:r>
      <w:r w:rsidRPr="00000FC4">
        <w:rPr>
          <w:rStyle w:val="a4"/>
          <w:rFonts w:hAnsi="宋体" w:hint="eastAsia"/>
        </w:rPr>
        <w:t>，是W3C委员会为</w:t>
      </w:r>
      <w:r w:rsidRPr="00000FC4">
        <w:rPr>
          <w:rStyle w:val="a4"/>
          <w:rFonts w:hAnsi="宋体"/>
        </w:rPr>
        <w:t>开放式的网络上定义一套数字出版的标准</w:t>
      </w:r>
      <w:r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4DFB0632" w14:textId="4AA05152" w:rsidR="000008D9" w:rsidRDefault="00DD2F75">
      <w:pPr>
        <w:pStyle w:val="30"/>
        <w:tabs>
          <w:tab w:val="left" w:pos="6960"/>
        </w:tabs>
        <w:spacing w:before="163" w:after="163" w:line="360" w:lineRule="auto"/>
      </w:pPr>
      <w:bookmarkStart w:id="101" w:name="_Toc324178454"/>
      <w:bookmarkStart w:id="102" w:name="_Toc324179075"/>
      <w:bookmarkStart w:id="103" w:name="_Toc324432746"/>
      <w:bookmarkStart w:id="104" w:name="_Toc326079890"/>
      <w:r>
        <w:rPr>
          <w:rFonts w:hint="eastAsia"/>
        </w:rPr>
        <w:t>4.</w:t>
      </w:r>
      <w:r w:rsidR="00EE7CAC">
        <w:t>4</w:t>
      </w:r>
      <w:r w:rsidR="000008D9">
        <w:rPr>
          <w:rFonts w:hint="eastAsia"/>
        </w:rPr>
        <w:t xml:space="preserve">.1 </w:t>
      </w:r>
      <w:bookmarkEnd w:id="101"/>
      <w:bookmarkEnd w:id="102"/>
      <w:bookmarkEnd w:id="103"/>
      <w:bookmarkEnd w:id="104"/>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61541CC9" w14:textId="77777777" w:rsidR="00000FC4" w:rsidRPr="005173FC" w:rsidRDefault="00000FC4" w:rsidP="00000FC4">
      <w:pPr>
        <w:pStyle w:val="a0"/>
        <w:ind w:firstLineChars="100" w:firstLine="240"/>
        <w:rPr>
          <w:rStyle w:val="a4"/>
        </w:rPr>
      </w:pPr>
      <w:r w:rsidRPr="005173FC">
        <w:rPr>
          <w:rStyle w:val="a4"/>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44554651" w14:textId="77777777" w:rsidR="00000FC4" w:rsidRPr="005173FC" w:rsidRDefault="00000FC4" w:rsidP="00000FC4">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7C60F822" w14:textId="77777777" w:rsidR="00000FC4" w:rsidRPr="005173FC" w:rsidRDefault="00000FC4" w:rsidP="00000FC4">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4"/>
        </w:rPr>
        <w:t>C</w:t>
      </w:r>
      <w:r w:rsidRPr="005173FC">
        <w:rPr>
          <w:rStyle w:val="a4"/>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66E45050" w14:textId="77777777" w:rsidR="00000FC4" w:rsidRDefault="00000FC4" w:rsidP="00000FC4">
      <w:pPr>
        <w:pStyle w:val="a0"/>
        <w:ind w:left="240" w:firstLine="0"/>
        <w:rPr>
          <w:rStyle w:val="a4"/>
        </w:rPr>
      </w:pPr>
      <w:r>
        <w:rPr>
          <w:rStyle w:val="a4"/>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0E09D51" w14:textId="77777777" w:rsidR="00000FC4" w:rsidRPr="001576AF" w:rsidRDefault="00000FC4" w:rsidP="00000FC4">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7DAFEAE2" w14:textId="77777777" w:rsidR="00000FC4" w:rsidRPr="001576AF" w:rsidRDefault="00000FC4" w:rsidP="00000FC4">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502415D" w14:textId="77777777" w:rsidR="00000FC4" w:rsidRPr="001576AF" w:rsidRDefault="00000FC4" w:rsidP="00000FC4">
      <w:pPr>
        <w:pStyle w:val="a0"/>
        <w:ind w:left="240" w:firstLine="0"/>
        <w:rPr>
          <w:rStyle w:val="a4"/>
        </w:rPr>
      </w:pPr>
      <w:r w:rsidRPr="001576AF">
        <w:rPr>
          <w:rStyle w:val="a4"/>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p>
    <w:p w14:paraId="12925193" w14:textId="644D0309" w:rsidR="00000FC4" w:rsidRDefault="004F26A0" w:rsidP="00000FC4">
      <w:pPr>
        <w:pStyle w:val="a0"/>
        <w:rPr>
          <w:rStyle w:val="a4"/>
        </w:rPr>
      </w:pPr>
      <w:r>
        <w:rPr>
          <w:rStyle w:val="a4"/>
          <w:rFonts w:hint="eastAsia"/>
        </w:rPr>
        <w:lastRenderedPageBreak/>
        <w:t>在书</w:t>
      </w:r>
      <w:r>
        <w:rPr>
          <w:rStyle w:val="a4"/>
        </w:rPr>
        <w:t>刊发布系统</w:t>
      </w:r>
      <w:r>
        <w:rPr>
          <w:rStyle w:val="a4"/>
          <w:rFonts w:hint="eastAsia"/>
        </w:rPr>
        <w:t>中</w:t>
      </w:r>
      <w:r>
        <w:rPr>
          <w:rStyle w:val="a4"/>
        </w:rPr>
        <w:t>，分别对</w:t>
      </w:r>
      <w:r>
        <w:rPr>
          <w:rStyle w:val="a4"/>
          <w:rFonts w:hint="eastAsia"/>
        </w:rPr>
        <w:t>读</w:t>
      </w:r>
      <w:r>
        <w:rPr>
          <w:rStyle w:val="a4"/>
        </w:rPr>
        <w:t>者、</w:t>
      </w:r>
      <w:r>
        <w:rPr>
          <w:rStyle w:val="a4"/>
          <w:rFonts w:hint="eastAsia"/>
        </w:rPr>
        <w:t>出版</w:t>
      </w:r>
      <w:r>
        <w:rPr>
          <w:rStyle w:val="a4"/>
        </w:rPr>
        <w:t>商</w:t>
      </w:r>
      <w:r>
        <w:rPr>
          <w:rStyle w:val="a4"/>
          <w:rFonts w:hint="eastAsia"/>
        </w:rPr>
        <w:t>和</w:t>
      </w:r>
      <w:r>
        <w:rPr>
          <w:rStyle w:val="a4"/>
        </w:rPr>
        <w:t>作者</w:t>
      </w:r>
      <w:r>
        <w:rPr>
          <w:rStyle w:val="a4"/>
          <w:rFonts w:hint="eastAsia"/>
        </w:rPr>
        <w:t>、</w:t>
      </w:r>
      <w:r>
        <w:rPr>
          <w:rStyle w:val="a4"/>
        </w:rPr>
        <w:t>打包</w:t>
      </w:r>
      <w:r>
        <w:rPr>
          <w:rStyle w:val="a4"/>
          <w:rFonts w:hint="eastAsia"/>
        </w:rPr>
        <w:t>WEB出版</w:t>
      </w:r>
      <w:r>
        <w:rPr>
          <w:rStyle w:val="a4"/>
        </w:rPr>
        <w:t>物三个方面的</w:t>
      </w:r>
      <w:r>
        <w:rPr>
          <w:rStyle w:val="a4"/>
          <w:rFonts w:hint="eastAsia"/>
        </w:rPr>
        <w:t>主</w:t>
      </w:r>
      <w:r>
        <w:rPr>
          <w:rStyle w:val="a4"/>
        </w:rPr>
        <w:t>要用例需求进行测试工作。详细</w:t>
      </w:r>
      <w:r>
        <w:rPr>
          <w:rStyle w:val="a4"/>
          <w:rFonts w:hint="eastAsia"/>
        </w:rPr>
        <w:t>如</w:t>
      </w:r>
      <w:r>
        <w:rPr>
          <w:rStyle w:val="a4"/>
        </w:rPr>
        <w:t>下表</w:t>
      </w:r>
      <w:r>
        <w:rPr>
          <w:rStyle w:val="a4"/>
          <w:rFonts w:hint="eastAsia"/>
        </w:rPr>
        <w:t>4、5、6所</w:t>
      </w:r>
      <w:r>
        <w:rPr>
          <w:rStyle w:val="a4"/>
        </w:rPr>
        <w:t>示。</w:t>
      </w:r>
    </w:p>
    <w:p w14:paraId="26A18257" w14:textId="521C3ED5" w:rsidR="00000FC4" w:rsidRPr="006232C0" w:rsidRDefault="00DD521C" w:rsidP="006232C0">
      <w:pPr>
        <w:pStyle w:val="a7"/>
        <w:jc w:val="center"/>
        <w:rPr>
          <w:rFonts w:ascii="黑体" w:hAnsi="黑体"/>
          <w:b/>
          <w:sz w:val="21"/>
          <w:szCs w:val="21"/>
        </w:rPr>
      </w:pPr>
      <w:bookmarkStart w:id="105" w:name="_Toc491896624"/>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bookmarkEnd w:id="105"/>
    </w:p>
    <w:tbl>
      <w:tblPr>
        <w:tblStyle w:val="aff1"/>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333D86"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bookmarkStart w:id="106" w:name="_Toc491896625"/>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106"/>
    </w:p>
    <w:tbl>
      <w:tblPr>
        <w:tblStyle w:val="aff1"/>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bookmarkStart w:id="107" w:name="_Toc491896626"/>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107"/>
    </w:p>
    <w:tbl>
      <w:tblPr>
        <w:tblStyle w:val="aff1"/>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lastRenderedPageBreak/>
        <w:t>续</w:t>
      </w:r>
      <w:r w:rsidRPr="00950471">
        <w:rPr>
          <w:rFonts w:ascii="宋体" w:hAnsi="宋体"/>
          <w:b/>
          <w:sz w:val="21"/>
          <w:szCs w:val="21"/>
        </w:rPr>
        <w:t>表</w:t>
      </w:r>
      <w:r w:rsidRPr="00950471">
        <w:rPr>
          <w:rFonts w:ascii="宋体" w:hAnsi="宋体" w:hint="eastAsia"/>
          <w:b/>
          <w:sz w:val="21"/>
          <w:szCs w:val="21"/>
        </w:rPr>
        <w:t>6</w:t>
      </w:r>
    </w:p>
    <w:tbl>
      <w:tblPr>
        <w:tblStyle w:val="aff1"/>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108"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108"/>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前序</w:t>
            </w:r>
            <w:r w:rsidRPr="008B730C">
              <w:rPr>
                <w:rFonts w:ascii="宋体" w:eastAsia="宋体" w:hAnsi="宋体" w:cs="宋体"/>
                <w:b/>
                <w:color w:val="000000"/>
                <w:sz w:val="21"/>
                <w:szCs w:val="21"/>
                <w:u w:color="000000"/>
                <w:bdr w:val="nil"/>
                <w:lang w:val="zh-TW"/>
              </w:rPr>
              <w:t>条件</w:t>
            </w:r>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30E8BD0" w14:textId="4960EF58" w:rsidR="007129A4" w:rsidRDefault="00DD2F75" w:rsidP="00614EC6">
      <w:pPr>
        <w:pStyle w:val="2"/>
      </w:pPr>
      <w:bookmarkStart w:id="109" w:name="_Toc326079892"/>
      <w:r>
        <w:rPr>
          <w:rFonts w:hint="eastAsia"/>
        </w:rPr>
        <w:t>4.4</w:t>
      </w:r>
      <w:r w:rsidR="000008D9">
        <w:rPr>
          <w:rFonts w:hint="eastAsia"/>
        </w:rPr>
        <w:t xml:space="preserve"> 本章小结</w:t>
      </w:r>
      <w:bookmarkEnd w:id="109"/>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110" w:name="_Toc324178469"/>
      <w:bookmarkStart w:id="111" w:name="_Toc324179090"/>
      <w:bookmarkStart w:id="112" w:name="_Toc324432763"/>
      <w:r>
        <w:rPr>
          <w:rFonts w:ascii="黑体" w:eastAsia="黑体"/>
        </w:rPr>
        <w:br w:type="page"/>
      </w:r>
      <w:bookmarkStart w:id="113" w:name="_Toc326079910"/>
      <w:r w:rsidR="007129A4">
        <w:rPr>
          <w:rFonts w:ascii="黑体" w:eastAsia="黑体" w:hint="eastAsia"/>
        </w:rPr>
        <w:lastRenderedPageBreak/>
        <w:t>第五</w:t>
      </w:r>
      <w:r>
        <w:rPr>
          <w:rFonts w:ascii="黑体" w:eastAsia="黑体" w:hint="eastAsia"/>
        </w:rPr>
        <w:t>章  结论与展望</w:t>
      </w:r>
      <w:bookmarkEnd w:id="110"/>
      <w:bookmarkEnd w:id="111"/>
      <w:bookmarkEnd w:id="112"/>
      <w:bookmarkEnd w:id="113"/>
    </w:p>
    <w:p w14:paraId="08F63E8B" w14:textId="77777777" w:rsidR="000008D9" w:rsidRDefault="000008D9">
      <w:pPr>
        <w:pStyle w:val="2"/>
      </w:pPr>
      <w:bookmarkStart w:id="114" w:name="_Toc247488996"/>
      <w:bookmarkStart w:id="115" w:name="_Toc247489112"/>
      <w:bookmarkStart w:id="116" w:name="_Toc247489230"/>
      <w:bookmarkStart w:id="117" w:name="_Toc247489787"/>
      <w:bookmarkStart w:id="118" w:name="_Toc324178470"/>
      <w:bookmarkStart w:id="119" w:name="_Toc324179091"/>
      <w:bookmarkStart w:id="120" w:name="_Toc324432764"/>
      <w:bookmarkStart w:id="121" w:name="_Toc326079911"/>
      <w:bookmarkEnd w:id="114"/>
      <w:bookmarkEnd w:id="115"/>
      <w:bookmarkEnd w:id="116"/>
      <w:bookmarkEnd w:id="117"/>
      <w:r>
        <w:rPr>
          <w:rFonts w:hint="eastAsia"/>
        </w:rPr>
        <w:t>7.1 论文总结</w:t>
      </w:r>
      <w:bookmarkEnd w:id="118"/>
      <w:bookmarkEnd w:id="119"/>
      <w:bookmarkEnd w:id="120"/>
      <w:bookmarkEnd w:id="121"/>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22" w:name="_Toc324178471"/>
      <w:bookmarkStart w:id="123" w:name="_Toc324179092"/>
      <w:bookmarkStart w:id="124" w:name="_Toc324432765"/>
      <w:bookmarkStart w:id="125" w:name="_Toc326079912"/>
      <w:r>
        <w:rPr>
          <w:rFonts w:hint="eastAsia"/>
        </w:rPr>
        <w:t>7.2 展望</w:t>
      </w:r>
      <w:bookmarkEnd w:id="122"/>
      <w:bookmarkEnd w:id="123"/>
      <w:bookmarkEnd w:id="124"/>
      <w:bookmarkEnd w:id="125"/>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依赖于浏览器软件，一小部分不支持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26" w:name="_Toc324178472"/>
      <w:bookmarkStart w:id="127" w:name="_Toc324179093"/>
      <w:bookmarkStart w:id="128" w:name="_Toc324432766"/>
      <w:r>
        <w:rPr>
          <w:rFonts w:ascii="黑体" w:eastAsia="黑体"/>
        </w:rPr>
        <w:br w:type="page"/>
      </w:r>
      <w:bookmarkStart w:id="129" w:name="_Toc326079913"/>
      <w:r>
        <w:rPr>
          <w:rFonts w:ascii="黑体" w:eastAsia="黑体" w:hint="eastAsia"/>
        </w:rPr>
        <w:lastRenderedPageBreak/>
        <w:t>参考文献</w:t>
      </w:r>
      <w:bookmarkEnd w:id="126"/>
      <w:bookmarkEnd w:id="127"/>
      <w:bookmarkEnd w:id="128"/>
      <w:bookmarkEnd w:id="129"/>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0" w:name="_Ref470255440"/>
      <w:bookmarkStart w:id="131" w:name="_Toc324432767"/>
      <w:bookmarkStart w:id="132"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30"/>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3"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33"/>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34"/>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5"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35"/>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6"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36"/>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7"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37"/>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8"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38"/>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9"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9"/>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0"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40"/>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1"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41"/>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2" w:name="_Ref470288039"/>
      <w:r w:rsidRPr="00FA418F">
        <w:rPr>
          <w:rFonts w:ascii="Times New Roman" w:hAnsi="Times New Roman"/>
          <w:sz w:val="24"/>
          <w:szCs w:val="24"/>
        </w:rPr>
        <w:t>Matt Gaunt. Service Workers: an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42"/>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43"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43"/>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4"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44"/>
    </w:p>
    <w:p w14:paraId="01BCD9AD" w14:textId="77777777" w:rsid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5"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45"/>
    </w:p>
    <w:p w14:paraId="3168B0D8" w14:textId="65C6905C" w:rsidR="00DF23DB" w:rsidRPr="00DF23DB" w:rsidRDefault="00DF23DB" w:rsidP="00DF23DB">
      <w:r>
        <w:br w:type="page"/>
      </w:r>
    </w:p>
    <w:p w14:paraId="4115D440" w14:textId="0B49E5FE" w:rsidR="000008D9" w:rsidRDefault="000008D9">
      <w:pPr>
        <w:pStyle w:val="aff"/>
        <w:spacing w:beforeLines="50" w:before="163" w:afterLines="50" w:after="163"/>
        <w:ind w:firstLine="420"/>
      </w:pPr>
      <w:r>
        <w:rPr>
          <w:rFonts w:ascii="黑体" w:eastAsia="黑体" w:hint="eastAsia"/>
        </w:rPr>
        <w:lastRenderedPageBreak/>
        <w:t>致 谢</w:t>
      </w:r>
      <w:bookmarkEnd w:id="131"/>
      <w:bookmarkEnd w:id="132"/>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84976" w14:textId="77777777" w:rsidR="00333D86" w:rsidRDefault="00333D86">
      <w:pPr>
        <w:ind w:firstLine="480"/>
      </w:pPr>
      <w:r>
        <w:separator/>
      </w:r>
    </w:p>
  </w:endnote>
  <w:endnote w:type="continuationSeparator" w:id="0">
    <w:p w14:paraId="69AB150B" w14:textId="77777777" w:rsidR="00333D86" w:rsidRDefault="00333D8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37574A" w:rsidRDefault="0037574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37574A" w:rsidRDefault="0037574A">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37574A" w:rsidRDefault="0037574A">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37574A" w:rsidRDefault="0037574A">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37574A" w:rsidRDefault="0037574A">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37574A" w:rsidRDefault="0037574A">
    <w:pPr>
      <w:pStyle w:val="a5"/>
      <w:ind w:firstLine="360"/>
      <w:jc w:val="center"/>
    </w:pPr>
    <w:r>
      <w:fldChar w:fldCharType="begin"/>
    </w:r>
    <w:r>
      <w:instrText xml:space="preserve"> PAGE </w:instrText>
    </w:r>
    <w:r>
      <w:fldChar w:fldCharType="separate"/>
    </w:r>
    <w:r w:rsidR="00232098">
      <w:rPr>
        <w:noProof/>
      </w:rPr>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37574A" w:rsidRDefault="0037574A">
    <w:pPr>
      <w:pStyle w:val="a5"/>
      <w:ind w:firstLine="360"/>
      <w:jc w:val="center"/>
    </w:pPr>
    <w:r>
      <w:fldChar w:fldCharType="begin"/>
    </w:r>
    <w:r>
      <w:instrText xml:space="preserve"> PAGE   \* MERGEFORMAT </w:instrText>
    </w:r>
    <w:r>
      <w:fldChar w:fldCharType="separate"/>
    </w:r>
    <w:r w:rsidR="00232098" w:rsidRPr="00232098">
      <w:rPr>
        <w:noProof/>
        <w:lang w:val="zh-CN"/>
      </w:rPr>
      <w:t>iii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6F575" w14:textId="77777777" w:rsidR="00333D86" w:rsidRDefault="00333D86">
      <w:pPr>
        <w:ind w:firstLine="480"/>
      </w:pPr>
      <w:r>
        <w:separator/>
      </w:r>
    </w:p>
  </w:footnote>
  <w:footnote w:type="continuationSeparator" w:id="0">
    <w:p w14:paraId="716B581F" w14:textId="77777777" w:rsidR="00333D86" w:rsidRDefault="00333D86">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37574A" w:rsidRDefault="0037574A">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37574A" w:rsidRDefault="0037574A">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37574A" w:rsidRDefault="0037574A">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37574A" w:rsidRDefault="0037574A">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37574A" w:rsidRDefault="0037574A">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37574A" w:rsidRDefault="0037574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37574A" w:rsidRDefault="0037574A">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37574A" w:rsidRDefault="0037574A">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37574A" w:rsidRDefault="0037574A">
    <w:pPr>
      <w:pStyle w:val="a6"/>
      <w:ind w:firstLine="360"/>
    </w:pPr>
    <w:r>
      <w:fldChar w:fldCharType="begin"/>
    </w:r>
    <w:r>
      <w:instrText xml:space="preserve"> STYLEREF  </w:instrText>
    </w:r>
    <w:r>
      <w:instrText>标题</w:instrText>
    </w:r>
    <w:r>
      <w:instrText xml:space="preserve">  \* MERGEFORMAT </w:instrText>
    </w:r>
    <w:r>
      <w:fldChar w:fldCharType="separate"/>
    </w:r>
    <w:r w:rsidR="00232098">
      <w:rPr>
        <w:rFonts w:hint="eastAsia"/>
        <w:noProof/>
      </w:rPr>
      <w:t>第二章</w:t>
    </w:r>
    <w:r w:rsidR="00232098">
      <w:rPr>
        <w:rFonts w:hint="eastAsia"/>
        <w:noProof/>
      </w:rPr>
      <w:t xml:space="preserve">  </w:t>
    </w:r>
    <w:r w:rsidR="00232098">
      <w:rPr>
        <w:rFonts w:hint="eastAsia"/>
        <w:noProof/>
      </w:rPr>
      <w:t>数字出版及离线</w:t>
    </w:r>
    <w:r w:rsidR="00232098">
      <w:rPr>
        <w:rFonts w:hint="eastAsia"/>
        <w:noProof/>
      </w:rPr>
      <w:t>Web</w:t>
    </w:r>
    <w:r w:rsidR="00232098">
      <w:rPr>
        <w:rFonts w:hint="eastAsia"/>
        <w:noProof/>
      </w:rPr>
      <w:t>应用开发技术</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37574A" w:rsidRDefault="0037574A">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attachedTemplate r:id="rId1"/>
  <w:trackRevisions/>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4A6C"/>
    <w:rsid w:val="000347CC"/>
    <w:rsid w:val="00034EEB"/>
    <w:rsid w:val="00035DFF"/>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5FFA"/>
    <w:rsid w:val="001769B7"/>
    <w:rsid w:val="00180771"/>
    <w:rsid w:val="001871C3"/>
    <w:rsid w:val="001A6269"/>
    <w:rsid w:val="001B06D2"/>
    <w:rsid w:val="001C3250"/>
    <w:rsid w:val="001E2993"/>
    <w:rsid w:val="001E362E"/>
    <w:rsid w:val="001F1385"/>
    <w:rsid w:val="001F500E"/>
    <w:rsid w:val="00210B7A"/>
    <w:rsid w:val="002118A9"/>
    <w:rsid w:val="00212210"/>
    <w:rsid w:val="0022249A"/>
    <w:rsid w:val="0022567B"/>
    <w:rsid w:val="00232098"/>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C3F42"/>
    <w:rsid w:val="002C42BE"/>
    <w:rsid w:val="002D4781"/>
    <w:rsid w:val="002E081C"/>
    <w:rsid w:val="002E7132"/>
    <w:rsid w:val="002F646F"/>
    <w:rsid w:val="00304D9F"/>
    <w:rsid w:val="0030693D"/>
    <w:rsid w:val="00314A61"/>
    <w:rsid w:val="003235B0"/>
    <w:rsid w:val="00333D86"/>
    <w:rsid w:val="00334ED0"/>
    <w:rsid w:val="00337B63"/>
    <w:rsid w:val="003404A1"/>
    <w:rsid w:val="00344F36"/>
    <w:rsid w:val="00347DFC"/>
    <w:rsid w:val="00350490"/>
    <w:rsid w:val="003530DE"/>
    <w:rsid w:val="00360CD9"/>
    <w:rsid w:val="0036345C"/>
    <w:rsid w:val="0037258A"/>
    <w:rsid w:val="0037574A"/>
    <w:rsid w:val="00384C1B"/>
    <w:rsid w:val="0039508A"/>
    <w:rsid w:val="003C4608"/>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26A0"/>
    <w:rsid w:val="004F4B0A"/>
    <w:rsid w:val="005138A6"/>
    <w:rsid w:val="005165DD"/>
    <w:rsid w:val="00521830"/>
    <w:rsid w:val="00522230"/>
    <w:rsid w:val="005257C5"/>
    <w:rsid w:val="00533CA8"/>
    <w:rsid w:val="005433F5"/>
    <w:rsid w:val="0055447B"/>
    <w:rsid w:val="00557849"/>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232C0"/>
    <w:rsid w:val="00633460"/>
    <w:rsid w:val="00636802"/>
    <w:rsid w:val="00640FFF"/>
    <w:rsid w:val="0065406C"/>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724"/>
    <w:rsid w:val="007418B0"/>
    <w:rsid w:val="007532C7"/>
    <w:rsid w:val="00756FBF"/>
    <w:rsid w:val="00757BF9"/>
    <w:rsid w:val="007617FA"/>
    <w:rsid w:val="00773A32"/>
    <w:rsid w:val="007817C7"/>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948"/>
    <w:rsid w:val="008938A9"/>
    <w:rsid w:val="00893D95"/>
    <w:rsid w:val="00896295"/>
    <w:rsid w:val="008A5B86"/>
    <w:rsid w:val="008B0C51"/>
    <w:rsid w:val="008B2E03"/>
    <w:rsid w:val="008B730C"/>
    <w:rsid w:val="008D0533"/>
    <w:rsid w:val="008D0AF7"/>
    <w:rsid w:val="008E7A43"/>
    <w:rsid w:val="008F56A2"/>
    <w:rsid w:val="00900C3F"/>
    <w:rsid w:val="00901A0F"/>
    <w:rsid w:val="00901FE6"/>
    <w:rsid w:val="00927CC9"/>
    <w:rsid w:val="00931006"/>
    <w:rsid w:val="009334B8"/>
    <w:rsid w:val="009365DC"/>
    <w:rsid w:val="00941AD3"/>
    <w:rsid w:val="00950471"/>
    <w:rsid w:val="00956EA4"/>
    <w:rsid w:val="00965DA0"/>
    <w:rsid w:val="00966556"/>
    <w:rsid w:val="00970699"/>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3AC4"/>
    <w:rsid w:val="00AF5225"/>
    <w:rsid w:val="00B00AED"/>
    <w:rsid w:val="00B01E58"/>
    <w:rsid w:val="00B05EDD"/>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D04DFD"/>
    <w:rsid w:val="00D07613"/>
    <w:rsid w:val="00D15071"/>
    <w:rsid w:val="00D17643"/>
    <w:rsid w:val="00D304F4"/>
    <w:rsid w:val="00D33378"/>
    <w:rsid w:val="00D40DFB"/>
    <w:rsid w:val="00D4501A"/>
    <w:rsid w:val="00D46A25"/>
    <w:rsid w:val="00D47287"/>
    <w:rsid w:val="00D53484"/>
    <w:rsid w:val="00D632AF"/>
    <w:rsid w:val="00D7532C"/>
    <w:rsid w:val="00DA334E"/>
    <w:rsid w:val="00DB167C"/>
    <w:rsid w:val="00DC768E"/>
    <w:rsid w:val="00DD2F75"/>
    <w:rsid w:val="00DD521C"/>
    <w:rsid w:val="00DE3BEE"/>
    <w:rsid w:val="00DF23DB"/>
    <w:rsid w:val="00E04818"/>
    <w:rsid w:val="00E07BBA"/>
    <w:rsid w:val="00E149F7"/>
    <w:rsid w:val="00E159C9"/>
    <w:rsid w:val="00E16909"/>
    <w:rsid w:val="00E21FA8"/>
    <w:rsid w:val="00E249D7"/>
    <w:rsid w:val="00E261A2"/>
    <w:rsid w:val="00E3125D"/>
    <w:rsid w:val="00E33544"/>
    <w:rsid w:val="00E423DA"/>
    <w:rsid w:val="00E43B5E"/>
    <w:rsid w:val="00E46730"/>
    <w:rsid w:val="00E5218A"/>
    <w:rsid w:val="00E52773"/>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35FAA"/>
    <w:rsid w:val="00F433A5"/>
    <w:rsid w:val="00F478DF"/>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18.gif"/><Relationship Id="rId50" Type="http://schemas.openxmlformats.org/officeDocument/2006/relationships/hyperlink" Target="https://www.w3.org/TR/2017/NOTE-pwp-ucr-20170502/"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package" Target="embeddings/Microsoft_Visio___4.vsdx"/><Relationship Id="rId45" Type="http://schemas.openxmlformats.org/officeDocument/2006/relationships/image" Target="media/image17.emf"/><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image" Target="media/image13.jpg"/><Relationship Id="rId46" Type="http://schemas.openxmlformats.org/officeDocument/2006/relationships/package" Target="embeddings/Microsoft_Visio___7.vsdx"/><Relationship Id="rId20" Type="http://schemas.openxmlformats.org/officeDocument/2006/relationships/header" Target="header7.xml"/><Relationship Id="rId41" Type="http://schemas.openxmlformats.org/officeDocument/2006/relationships/image" Target="media/image15.emf"/><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jpg"/><Relationship Id="rId44" Type="http://schemas.openxmlformats.org/officeDocument/2006/relationships/package" Target="embeddings/Microsoft_Visio___6.vsdx"/><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425790-58F0-4BB1-B709-F5C6143B8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4035</TotalTime>
  <Pages>1</Pages>
  <Words>6603</Words>
  <Characters>37640</Characters>
  <Application>Microsoft Office Word</Application>
  <DocSecurity>0</DocSecurity>
  <Lines>313</Lines>
  <Paragraphs>88</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44155</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233</cp:revision>
  <cp:lastPrinted>2012-05-29T10:06:00Z</cp:lastPrinted>
  <dcterms:created xsi:type="dcterms:W3CDTF">2017-06-03T07:01:00Z</dcterms:created>
  <dcterms:modified xsi:type="dcterms:W3CDTF">2017-09-04T05:41:00Z</dcterms:modified>
</cp:coreProperties>
</file>