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3604E43"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7817C7">
        <w:rPr>
          <w:rFonts w:eastAsia="黑体" w:hint="eastAsia"/>
          <w:color w:val="000000"/>
          <w:spacing w:val="40"/>
          <w:sz w:val="28"/>
        </w:rPr>
        <w:t>林</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3FB10BEF"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2A2260">
        <w:rPr>
          <w:b/>
          <w:sz w:val="30"/>
          <w:szCs w:val="30"/>
        </w:rPr>
        <w:t>Liu Binglin</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43205730"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人们网络生活中不可或缺的一部分。一方面，随着电子阅读的</w:t>
      </w:r>
      <w:r w:rsidR="00E159C9" w:rsidRPr="00706E09">
        <w:rPr>
          <w:rFonts w:hAnsi="宋体" w:hint="eastAsia"/>
        </w:rPr>
        <w:t>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w:t>
      </w:r>
      <w:r w:rsidR="00862889">
        <w:rPr>
          <w:rFonts w:hAnsi="宋体"/>
        </w:rPr>
        <w:t>eb</w:t>
      </w:r>
      <w:r w:rsidR="00D17643" w:rsidRPr="00706E09">
        <w:rPr>
          <w:rFonts w:hAnsi="宋体" w:hint="eastAsia"/>
        </w:rPr>
        <w:t>应用功能不断丰富和强化，在浏览器中实现原生应用般的体验已不再是纸上谈兵。</w:t>
      </w:r>
      <w:r w:rsidR="00842DE5">
        <w:rPr>
          <w:rFonts w:hAnsi="宋体" w:cs="宋体" w:hint="eastAsia"/>
          <w:lang w:val="zh-TW" w:eastAsia="zh-TW"/>
        </w:rPr>
        <w:t>如何在没有网络，或者网络信号较差的情况下，让阅读过程仍然很流畅，如何提高读者的阅读体验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21E99A97" w14:textId="6FA4439F" w:rsidR="00A63915" w:rsidRPr="00706E09" w:rsidRDefault="00137C08" w:rsidP="00A63915">
      <w:pPr>
        <w:pStyle w:val="a0"/>
        <w:numPr>
          <w:ilvl w:val="0"/>
          <w:numId w:val="12"/>
        </w:numPr>
        <w:spacing w:line="360" w:lineRule="auto"/>
        <w:rPr>
          <w:rFonts w:hAnsi="宋体"/>
        </w:rPr>
      </w:pPr>
      <w:r>
        <w:rPr>
          <w:rFonts w:hAnsi="宋体" w:hint="eastAsia"/>
        </w:rPr>
        <w:t>介绍</w:t>
      </w:r>
      <w:r w:rsidR="00862889">
        <w:rPr>
          <w:rFonts w:hAnsi="宋体" w:hint="eastAsia"/>
        </w:rPr>
        <w:t>选题的背景与意义，分析了国内外</w:t>
      </w:r>
      <w:r w:rsidR="00A63915"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777E67">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777E67">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777E67">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777E67">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777E67">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777E67">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777E67"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777E67"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777E67">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777E67">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777E67">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777E67">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777E67"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777E67"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777E67"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777E67"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777E67"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777E67"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777E67">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777E67">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777E67">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777E67">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777E67">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777E67">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777E67">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777E67">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777E67">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777E67">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777E67"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777E67"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777E67">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777E67">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777E67">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777E67">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777E67">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777E67">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153A7336" w14:textId="77777777" w:rsidR="0037574A" w:rsidRDefault="00035DFF">
      <w:pPr>
        <w:pStyle w:val="a8"/>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2"/>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05" w:history="1">
        <w:r w:rsidR="0037574A" w:rsidRPr="009515E1">
          <w:rPr>
            <w:rStyle w:val="af2"/>
            <w:rFonts w:ascii="黑体" w:hAnsi="黑体"/>
            <w:b/>
            <w:noProof/>
          </w:rPr>
          <w:t>图</w:t>
        </w:r>
        <w:r w:rsidR="0037574A" w:rsidRPr="009515E1">
          <w:rPr>
            <w:rStyle w:val="af2"/>
            <w:rFonts w:ascii="黑体" w:hAnsi="黑体"/>
            <w:b/>
            <w:noProof/>
          </w:rPr>
          <w:t xml:space="preserve"> 2 </w:t>
        </w:r>
        <w:r w:rsidR="0037574A" w:rsidRPr="009515E1">
          <w:rPr>
            <w:rStyle w:val="af2"/>
            <w:rFonts w:ascii="黑体" w:hAnsi="黑体"/>
            <w:b/>
            <w:noProof/>
          </w:rPr>
          <w:t>新一代</w:t>
        </w:r>
        <w:r w:rsidR="0037574A" w:rsidRPr="009515E1">
          <w:rPr>
            <w:rStyle w:val="af2"/>
            <w:rFonts w:ascii="黑体" w:hAnsi="黑体"/>
            <w:b/>
            <w:noProof/>
          </w:rPr>
          <w:t>Web App</w:t>
        </w:r>
        <w:r w:rsidR="0037574A" w:rsidRPr="009515E1">
          <w:rPr>
            <w:rStyle w:val="af2"/>
            <w:rFonts w:ascii="黑体" w:hAnsi="黑体"/>
            <w:b/>
            <w:noProof/>
          </w:rPr>
          <w:t>架构图</w:t>
        </w:r>
        <w:r w:rsidR="0037574A">
          <w:rPr>
            <w:noProof/>
            <w:webHidden/>
          </w:rPr>
          <w:tab/>
        </w:r>
        <w:r w:rsidR="0037574A">
          <w:rPr>
            <w:noProof/>
            <w:webHidden/>
          </w:rPr>
          <w:fldChar w:fldCharType="begin"/>
        </w:r>
        <w:r w:rsidR="0037574A">
          <w:rPr>
            <w:noProof/>
            <w:webHidden/>
          </w:rPr>
          <w:instrText xml:space="preserve"> PAGEREF _Toc491896605 \h </w:instrText>
        </w:r>
        <w:r w:rsidR="0037574A">
          <w:rPr>
            <w:noProof/>
            <w:webHidden/>
          </w:rPr>
        </w:r>
        <w:r w:rsidR="0037574A">
          <w:rPr>
            <w:noProof/>
            <w:webHidden/>
          </w:rPr>
          <w:fldChar w:fldCharType="separate"/>
        </w:r>
        <w:r w:rsidR="0037574A">
          <w:rPr>
            <w:noProof/>
            <w:webHidden/>
          </w:rPr>
          <w:t>18</w:t>
        </w:r>
        <w:r w:rsidR="0037574A">
          <w:rPr>
            <w:noProof/>
            <w:webHidden/>
          </w:rPr>
          <w:fldChar w:fldCharType="end"/>
        </w:r>
      </w:hyperlink>
    </w:p>
    <w:p w14:paraId="27BC26AF"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06" w:history="1">
        <w:r w:rsidR="0037574A" w:rsidRPr="009515E1">
          <w:rPr>
            <w:rStyle w:val="af2"/>
            <w:rFonts w:ascii="黑体" w:eastAsia="黑体" w:hAnsi="黑体"/>
            <w:b/>
            <w:noProof/>
          </w:rPr>
          <w:t xml:space="preserve">图 </w:t>
        </w:r>
        <w:r w:rsidR="0037574A" w:rsidRPr="009515E1">
          <w:rPr>
            <w:rStyle w:val="af2"/>
            <w:rFonts w:ascii="黑体" w:hAnsi="黑体"/>
            <w:b/>
            <w:noProof/>
          </w:rPr>
          <w:t xml:space="preserve">3 </w:t>
        </w:r>
        <w:r w:rsidR="0037574A" w:rsidRPr="009515E1">
          <w:rPr>
            <w:rStyle w:val="af2"/>
            <w:rFonts w:ascii="黑体" w:eastAsia="黑体" w:hAnsi="黑体"/>
            <w:b/>
            <w:noProof/>
          </w:rPr>
          <w:t>离线数据访问</w:t>
        </w:r>
        <w:r w:rsidR="0037574A">
          <w:rPr>
            <w:noProof/>
            <w:webHidden/>
          </w:rPr>
          <w:tab/>
        </w:r>
        <w:r w:rsidR="0037574A">
          <w:rPr>
            <w:noProof/>
            <w:webHidden/>
          </w:rPr>
          <w:fldChar w:fldCharType="begin"/>
        </w:r>
        <w:r w:rsidR="0037574A">
          <w:rPr>
            <w:noProof/>
            <w:webHidden/>
          </w:rPr>
          <w:instrText xml:space="preserve"> PAGEREF _Toc491896606 \h </w:instrText>
        </w:r>
        <w:r w:rsidR="0037574A">
          <w:rPr>
            <w:noProof/>
            <w:webHidden/>
          </w:rPr>
        </w:r>
        <w:r w:rsidR="0037574A">
          <w:rPr>
            <w:noProof/>
            <w:webHidden/>
          </w:rPr>
          <w:fldChar w:fldCharType="separate"/>
        </w:r>
        <w:r w:rsidR="0037574A">
          <w:rPr>
            <w:noProof/>
            <w:webHidden/>
          </w:rPr>
          <w:t>19</w:t>
        </w:r>
        <w:r w:rsidR="0037574A">
          <w:rPr>
            <w:noProof/>
            <w:webHidden/>
          </w:rPr>
          <w:fldChar w:fldCharType="end"/>
        </w:r>
      </w:hyperlink>
    </w:p>
    <w:p w14:paraId="7824D220"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07" w:history="1">
        <w:r w:rsidR="0037574A" w:rsidRPr="009515E1">
          <w:rPr>
            <w:rStyle w:val="af2"/>
            <w:rFonts w:ascii="黑体" w:eastAsia="黑体" w:hAnsi="黑体"/>
            <w:b/>
            <w:noProof/>
          </w:rPr>
          <w:t>图 4 离线表单提交</w:t>
        </w:r>
        <w:r w:rsidR="0037574A">
          <w:rPr>
            <w:noProof/>
            <w:webHidden/>
          </w:rPr>
          <w:tab/>
        </w:r>
        <w:r w:rsidR="0037574A">
          <w:rPr>
            <w:noProof/>
            <w:webHidden/>
          </w:rPr>
          <w:fldChar w:fldCharType="begin"/>
        </w:r>
        <w:r w:rsidR="0037574A">
          <w:rPr>
            <w:noProof/>
            <w:webHidden/>
          </w:rPr>
          <w:instrText xml:space="preserve"> PAGEREF _Toc491896607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379E0B90"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08" w:history="1">
        <w:r w:rsidR="0037574A" w:rsidRPr="009515E1">
          <w:rPr>
            <w:rStyle w:val="af2"/>
            <w:rFonts w:ascii="黑体" w:eastAsia="黑体" w:hAnsi="黑体"/>
            <w:noProof/>
          </w:rPr>
          <w:t>图 5 离线数据提交时序图</w:t>
        </w:r>
        <w:r w:rsidR="0037574A">
          <w:rPr>
            <w:noProof/>
            <w:webHidden/>
          </w:rPr>
          <w:tab/>
        </w:r>
        <w:r w:rsidR="0037574A">
          <w:rPr>
            <w:noProof/>
            <w:webHidden/>
          </w:rPr>
          <w:fldChar w:fldCharType="begin"/>
        </w:r>
        <w:r w:rsidR="0037574A">
          <w:rPr>
            <w:noProof/>
            <w:webHidden/>
          </w:rPr>
          <w:instrText xml:space="preserve"> PAGEREF _Toc491896608 \h </w:instrText>
        </w:r>
        <w:r w:rsidR="0037574A">
          <w:rPr>
            <w:noProof/>
            <w:webHidden/>
          </w:rPr>
        </w:r>
        <w:r w:rsidR="0037574A">
          <w:rPr>
            <w:noProof/>
            <w:webHidden/>
          </w:rPr>
          <w:fldChar w:fldCharType="separate"/>
        </w:r>
        <w:r w:rsidR="0037574A">
          <w:rPr>
            <w:noProof/>
            <w:webHidden/>
          </w:rPr>
          <w:t>21</w:t>
        </w:r>
        <w:r w:rsidR="0037574A">
          <w:rPr>
            <w:noProof/>
            <w:webHidden/>
          </w:rPr>
          <w:fldChar w:fldCharType="end"/>
        </w:r>
      </w:hyperlink>
    </w:p>
    <w:p w14:paraId="452E698E"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09" w:history="1">
        <w:r w:rsidR="0037574A" w:rsidRPr="009515E1">
          <w:rPr>
            <w:rStyle w:val="af2"/>
            <w:rFonts w:ascii="黑体" w:eastAsia="黑体" w:hAnsi="黑体"/>
            <w:noProof/>
          </w:rPr>
          <w:t>图6离线数据更新示意图</w:t>
        </w:r>
        <w:r w:rsidR="0037574A">
          <w:rPr>
            <w:noProof/>
            <w:webHidden/>
          </w:rPr>
          <w:tab/>
        </w:r>
        <w:r w:rsidR="0037574A">
          <w:rPr>
            <w:noProof/>
            <w:webHidden/>
          </w:rPr>
          <w:fldChar w:fldCharType="begin"/>
        </w:r>
        <w:r w:rsidR="0037574A">
          <w:rPr>
            <w:noProof/>
            <w:webHidden/>
          </w:rPr>
          <w:instrText xml:space="preserve"> PAGEREF _Toc491896609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2094490D"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0" w:history="1">
        <w:r w:rsidR="0037574A" w:rsidRPr="009515E1">
          <w:rPr>
            <w:rStyle w:val="af2"/>
            <w:rFonts w:ascii="黑体" w:eastAsia="黑体" w:hAnsi="黑体"/>
            <w:noProof/>
          </w:rPr>
          <w:t>图7 离线应用整体示意图</w:t>
        </w:r>
        <w:r w:rsidR="0037574A">
          <w:rPr>
            <w:noProof/>
            <w:webHidden/>
          </w:rPr>
          <w:tab/>
        </w:r>
        <w:r w:rsidR="0037574A">
          <w:rPr>
            <w:noProof/>
            <w:webHidden/>
          </w:rPr>
          <w:fldChar w:fldCharType="begin"/>
        </w:r>
        <w:r w:rsidR="0037574A">
          <w:rPr>
            <w:noProof/>
            <w:webHidden/>
          </w:rPr>
          <w:instrText xml:space="preserve"> PAGEREF _Toc491896610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73C330BE"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1" w:history="1">
        <w:r w:rsidR="0037574A" w:rsidRPr="009515E1">
          <w:rPr>
            <w:rStyle w:val="af2"/>
            <w:rFonts w:ascii="黑体" w:eastAsia="黑体" w:hAnsi="黑体"/>
            <w:noProof/>
          </w:rPr>
          <w:t>图8框架分层设计图</w:t>
        </w:r>
        <w:r w:rsidR="0037574A">
          <w:rPr>
            <w:noProof/>
            <w:webHidden/>
          </w:rPr>
          <w:tab/>
        </w:r>
        <w:r w:rsidR="0037574A">
          <w:rPr>
            <w:noProof/>
            <w:webHidden/>
          </w:rPr>
          <w:fldChar w:fldCharType="begin"/>
        </w:r>
        <w:r w:rsidR="0037574A">
          <w:rPr>
            <w:noProof/>
            <w:webHidden/>
          </w:rPr>
          <w:instrText xml:space="preserve"> PAGEREF _Toc491896611 \h </w:instrText>
        </w:r>
        <w:r w:rsidR="0037574A">
          <w:rPr>
            <w:noProof/>
            <w:webHidden/>
          </w:rPr>
        </w:r>
        <w:r w:rsidR="0037574A">
          <w:rPr>
            <w:noProof/>
            <w:webHidden/>
          </w:rPr>
          <w:fldChar w:fldCharType="separate"/>
        </w:r>
        <w:r w:rsidR="0037574A">
          <w:rPr>
            <w:noProof/>
            <w:webHidden/>
          </w:rPr>
          <w:t>23</w:t>
        </w:r>
        <w:r w:rsidR="0037574A">
          <w:rPr>
            <w:noProof/>
            <w:webHidden/>
          </w:rPr>
          <w:fldChar w:fldCharType="end"/>
        </w:r>
      </w:hyperlink>
    </w:p>
    <w:p w14:paraId="2231CBA2"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2" w:history="1">
        <w:r w:rsidR="0037574A" w:rsidRPr="009515E1">
          <w:rPr>
            <w:rStyle w:val="af2"/>
            <w:rFonts w:ascii="黑体" w:eastAsia="黑体" w:hAnsi="黑体"/>
            <w:noProof/>
          </w:rPr>
          <w:t>图9 Service Worker的工作流程图</w:t>
        </w:r>
        <w:r w:rsidR="0037574A">
          <w:rPr>
            <w:noProof/>
            <w:webHidden/>
          </w:rPr>
          <w:tab/>
        </w:r>
        <w:r w:rsidR="0037574A">
          <w:rPr>
            <w:noProof/>
            <w:webHidden/>
          </w:rPr>
          <w:fldChar w:fldCharType="begin"/>
        </w:r>
        <w:r w:rsidR="0037574A">
          <w:rPr>
            <w:noProof/>
            <w:webHidden/>
          </w:rPr>
          <w:instrText xml:space="preserve"> PAGEREF _Toc491896612 \h </w:instrText>
        </w:r>
        <w:r w:rsidR="0037574A">
          <w:rPr>
            <w:noProof/>
            <w:webHidden/>
          </w:rPr>
        </w:r>
        <w:r w:rsidR="0037574A">
          <w:rPr>
            <w:noProof/>
            <w:webHidden/>
          </w:rPr>
          <w:fldChar w:fldCharType="separate"/>
        </w:r>
        <w:r w:rsidR="0037574A">
          <w:rPr>
            <w:noProof/>
            <w:webHidden/>
          </w:rPr>
          <w:t>24</w:t>
        </w:r>
        <w:r w:rsidR="0037574A">
          <w:rPr>
            <w:noProof/>
            <w:webHidden/>
          </w:rPr>
          <w:fldChar w:fldCharType="end"/>
        </w:r>
      </w:hyperlink>
    </w:p>
    <w:p w14:paraId="6B5DBAD3"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3" w:history="1">
        <w:r w:rsidR="0037574A" w:rsidRPr="009515E1">
          <w:rPr>
            <w:rStyle w:val="af2"/>
            <w:rFonts w:ascii="黑体" w:eastAsia="黑体" w:hAnsi="黑体"/>
            <w:noProof/>
          </w:rPr>
          <w:t>图 10 系统用例图</w:t>
        </w:r>
        <w:r w:rsidR="0037574A">
          <w:rPr>
            <w:noProof/>
            <w:webHidden/>
          </w:rPr>
          <w:tab/>
        </w:r>
        <w:r w:rsidR="0037574A">
          <w:rPr>
            <w:noProof/>
            <w:webHidden/>
          </w:rPr>
          <w:fldChar w:fldCharType="begin"/>
        </w:r>
        <w:r w:rsidR="0037574A">
          <w:rPr>
            <w:noProof/>
            <w:webHidden/>
          </w:rPr>
          <w:instrText xml:space="preserve"> PAGEREF _Toc491896613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05D51A9B"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4" w:history="1">
        <w:r w:rsidR="0037574A" w:rsidRPr="009515E1">
          <w:rPr>
            <w:rStyle w:val="af2"/>
            <w:rFonts w:ascii="黑体" w:eastAsia="黑体" w:hAnsi="黑体"/>
            <w:noProof/>
          </w:rPr>
          <w:t>图 11 系统整体架构图</w:t>
        </w:r>
        <w:r w:rsidR="0037574A">
          <w:rPr>
            <w:noProof/>
            <w:webHidden/>
          </w:rPr>
          <w:tab/>
        </w:r>
        <w:r w:rsidR="0037574A">
          <w:rPr>
            <w:noProof/>
            <w:webHidden/>
          </w:rPr>
          <w:fldChar w:fldCharType="begin"/>
        </w:r>
        <w:r w:rsidR="0037574A">
          <w:rPr>
            <w:noProof/>
            <w:webHidden/>
          </w:rPr>
          <w:instrText xml:space="preserve"> PAGEREF _Toc491896614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5B6A59CA"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5" w:history="1">
        <w:r w:rsidR="0037574A" w:rsidRPr="009515E1">
          <w:rPr>
            <w:rStyle w:val="af2"/>
            <w:rFonts w:ascii="黑体" w:eastAsia="黑体" w:hAnsi="黑体"/>
            <w:noProof/>
          </w:rPr>
          <w:t>图 12 系统分层架构图</w:t>
        </w:r>
        <w:r w:rsidR="0037574A">
          <w:rPr>
            <w:noProof/>
            <w:webHidden/>
          </w:rPr>
          <w:tab/>
        </w:r>
        <w:r w:rsidR="0037574A">
          <w:rPr>
            <w:noProof/>
            <w:webHidden/>
          </w:rPr>
          <w:fldChar w:fldCharType="begin"/>
        </w:r>
        <w:r w:rsidR="0037574A">
          <w:rPr>
            <w:noProof/>
            <w:webHidden/>
          </w:rPr>
          <w:instrText xml:space="preserve"> PAGEREF _Toc491896615 \h </w:instrText>
        </w:r>
        <w:r w:rsidR="0037574A">
          <w:rPr>
            <w:noProof/>
            <w:webHidden/>
          </w:rPr>
        </w:r>
        <w:r w:rsidR="0037574A">
          <w:rPr>
            <w:noProof/>
            <w:webHidden/>
          </w:rPr>
          <w:fldChar w:fldCharType="separate"/>
        </w:r>
        <w:r w:rsidR="0037574A">
          <w:rPr>
            <w:noProof/>
            <w:webHidden/>
          </w:rPr>
          <w:t>28</w:t>
        </w:r>
        <w:r w:rsidR="0037574A">
          <w:rPr>
            <w:noProof/>
            <w:webHidden/>
          </w:rPr>
          <w:fldChar w:fldCharType="end"/>
        </w:r>
      </w:hyperlink>
    </w:p>
    <w:p w14:paraId="1A037E0A"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6" w:history="1">
        <w:r w:rsidR="0037574A" w:rsidRPr="009515E1">
          <w:rPr>
            <w:rStyle w:val="af2"/>
            <w:rFonts w:ascii="黑体" w:eastAsia="黑体" w:hAnsi="黑体"/>
            <w:noProof/>
          </w:rPr>
          <w:t>图 13 系统功能模块图</w:t>
        </w:r>
        <w:r w:rsidR="0037574A">
          <w:rPr>
            <w:noProof/>
            <w:webHidden/>
          </w:rPr>
          <w:tab/>
        </w:r>
        <w:r w:rsidR="0037574A">
          <w:rPr>
            <w:noProof/>
            <w:webHidden/>
          </w:rPr>
          <w:fldChar w:fldCharType="begin"/>
        </w:r>
        <w:r w:rsidR="0037574A">
          <w:rPr>
            <w:noProof/>
            <w:webHidden/>
          </w:rPr>
          <w:instrText xml:space="preserve"> PAGEREF _Toc491896616 \h </w:instrText>
        </w:r>
        <w:r w:rsidR="0037574A">
          <w:rPr>
            <w:noProof/>
            <w:webHidden/>
          </w:rPr>
        </w:r>
        <w:r w:rsidR="0037574A">
          <w:rPr>
            <w:noProof/>
            <w:webHidden/>
          </w:rPr>
          <w:fldChar w:fldCharType="separate"/>
        </w:r>
        <w:r w:rsidR="0037574A">
          <w:rPr>
            <w:noProof/>
            <w:webHidden/>
          </w:rPr>
          <w:t>30</w:t>
        </w:r>
        <w:r w:rsidR="0037574A">
          <w:rPr>
            <w:noProof/>
            <w:webHidden/>
          </w:rPr>
          <w:fldChar w:fldCharType="end"/>
        </w:r>
      </w:hyperlink>
    </w:p>
    <w:p w14:paraId="13070F71"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7" w:history="1">
        <w:r w:rsidR="0037574A" w:rsidRPr="009515E1">
          <w:rPr>
            <w:rStyle w:val="af2"/>
            <w:rFonts w:ascii="黑体" w:eastAsia="黑体" w:hAnsi="黑体"/>
            <w:b/>
            <w:noProof/>
          </w:rPr>
          <w:t>图 14 数据表关系图</w:t>
        </w:r>
        <w:r w:rsidR="0037574A">
          <w:rPr>
            <w:noProof/>
            <w:webHidden/>
          </w:rPr>
          <w:tab/>
        </w:r>
        <w:r w:rsidR="0037574A">
          <w:rPr>
            <w:noProof/>
            <w:webHidden/>
          </w:rPr>
          <w:fldChar w:fldCharType="begin"/>
        </w:r>
        <w:r w:rsidR="0037574A">
          <w:rPr>
            <w:noProof/>
            <w:webHidden/>
          </w:rPr>
          <w:instrText xml:space="preserve"> PAGEREF _Toc491896617 \h </w:instrText>
        </w:r>
        <w:r w:rsidR="0037574A">
          <w:rPr>
            <w:noProof/>
            <w:webHidden/>
          </w:rPr>
        </w:r>
        <w:r w:rsidR="0037574A">
          <w:rPr>
            <w:noProof/>
            <w:webHidden/>
          </w:rPr>
          <w:fldChar w:fldCharType="separate"/>
        </w:r>
        <w:r w:rsidR="0037574A">
          <w:rPr>
            <w:noProof/>
            <w:webHidden/>
          </w:rPr>
          <w:t>31</w:t>
        </w:r>
        <w:r w:rsidR="0037574A">
          <w:rPr>
            <w:noProof/>
            <w:webHidden/>
          </w:rPr>
          <w:fldChar w:fldCharType="end"/>
        </w:r>
      </w:hyperlink>
    </w:p>
    <w:p w14:paraId="10E8124F"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8" w:history="1">
        <w:r w:rsidR="0037574A" w:rsidRPr="009515E1">
          <w:rPr>
            <w:rStyle w:val="af2"/>
            <w:rFonts w:ascii="黑体" w:eastAsia="黑体" w:hAnsi="黑体"/>
            <w:noProof/>
          </w:rPr>
          <w:t>图 15 Postgresql体系结构和进程视图</w:t>
        </w:r>
        <w:r w:rsidR="0037574A">
          <w:rPr>
            <w:noProof/>
            <w:webHidden/>
          </w:rPr>
          <w:tab/>
        </w:r>
        <w:r w:rsidR="0037574A">
          <w:rPr>
            <w:noProof/>
            <w:webHidden/>
          </w:rPr>
          <w:fldChar w:fldCharType="begin"/>
        </w:r>
        <w:r w:rsidR="0037574A">
          <w:rPr>
            <w:noProof/>
            <w:webHidden/>
          </w:rPr>
          <w:instrText xml:space="preserve"> PAGEREF _Toc491896618 \h </w:instrText>
        </w:r>
        <w:r w:rsidR="0037574A">
          <w:rPr>
            <w:noProof/>
            <w:webHidden/>
          </w:rPr>
        </w:r>
        <w:r w:rsidR="0037574A">
          <w:rPr>
            <w:noProof/>
            <w:webHidden/>
          </w:rPr>
          <w:fldChar w:fldCharType="separate"/>
        </w:r>
        <w:r w:rsidR="0037574A">
          <w:rPr>
            <w:noProof/>
            <w:webHidden/>
          </w:rPr>
          <w:t>32</w:t>
        </w:r>
        <w:r w:rsidR="0037574A">
          <w:rPr>
            <w:noProof/>
            <w:webHidden/>
          </w:rPr>
          <w:fldChar w:fldCharType="end"/>
        </w:r>
      </w:hyperlink>
    </w:p>
    <w:p w14:paraId="32131347"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19" w:history="1">
        <w:r w:rsidR="0037574A" w:rsidRPr="009515E1">
          <w:rPr>
            <w:rStyle w:val="af2"/>
            <w:rFonts w:ascii="黑体" w:eastAsia="黑体" w:hAnsi="黑体"/>
            <w:noProof/>
          </w:rPr>
          <w:t>图 16 在线设计实现效果图</w:t>
        </w:r>
        <w:r w:rsidR="0037574A">
          <w:rPr>
            <w:noProof/>
            <w:webHidden/>
          </w:rPr>
          <w:tab/>
        </w:r>
        <w:r w:rsidR="0037574A">
          <w:rPr>
            <w:noProof/>
            <w:webHidden/>
          </w:rPr>
          <w:fldChar w:fldCharType="begin"/>
        </w:r>
        <w:r w:rsidR="0037574A">
          <w:rPr>
            <w:noProof/>
            <w:webHidden/>
          </w:rPr>
          <w:instrText xml:space="preserve"> PAGEREF _Toc491896619 \h </w:instrText>
        </w:r>
        <w:r w:rsidR="0037574A">
          <w:rPr>
            <w:noProof/>
            <w:webHidden/>
          </w:rPr>
        </w:r>
        <w:r w:rsidR="0037574A">
          <w:rPr>
            <w:noProof/>
            <w:webHidden/>
          </w:rPr>
          <w:fldChar w:fldCharType="separate"/>
        </w:r>
        <w:r w:rsidR="0037574A">
          <w:rPr>
            <w:noProof/>
            <w:webHidden/>
          </w:rPr>
          <w:t>33</w:t>
        </w:r>
        <w:r w:rsidR="0037574A">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21" w:history="1">
        <w:r w:rsidR="0037574A" w:rsidRPr="00D2339B">
          <w:rPr>
            <w:rStyle w:val="af2"/>
            <w:rFonts w:ascii="黑体" w:hAnsi="黑体"/>
            <w:b/>
            <w:noProof/>
          </w:rPr>
          <w:t>表</w:t>
        </w:r>
        <w:r w:rsidR="0037574A" w:rsidRPr="00D2339B">
          <w:rPr>
            <w:rStyle w:val="af2"/>
            <w:rFonts w:ascii="黑体" w:hAnsi="黑体"/>
            <w:b/>
            <w:noProof/>
          </w:rPr>
          <w:t xml:space="preserve"> 1 </w:t>
        </w:r>
        <w:r w:rsidR="0037574A" w:rsidRPr="00D2339B">
          <w:rPr>
            <w:rStyle w:val="af2"/>
            <w:rFonts w:ascii="黑体" w:hAnsi="黑体"/>
            <w:b/>
            <w:noProof/>
          </w:rPr>
          <w:t>缓存机制对比表</w:t>
        </w:r>
        <w:r w:rsidR="0037574A">
          <w:rPr>
            <w:noProof/>
            <w:webHidden/>
          </w:rPr>
          <w:tab/>
        </w:r>
        <w:r w:rsidR="0037574A">
          <w:rPr>
            <w:noProof/>
            <w:webHidden/>
          </w:rPr>
          <w:fldChar w:fldCharType="begin"/>
        </w:r>
        <w:r w:rsidR="0037574A">
          <w:rPr>
            <w:noProof/>
            <w:webHidden/>
          </w:rPr>
          <w:instrText xml:space="preserve"> PAGEREF _Toc491896621 \h </w:instrText>
        </w:r>
        <w:r w:rsidR="0037574A">
          <w:rPr>
            <w:noProof/>
            <w:webHidden/>
          </w:rPr>
        </w:r>
        <w:r w:rsidR="0037574A">
          <w:rPr>
            <w:noProof/>
            <w:webHidden/>
          </w:rPr>
          <w:fldChar w:fldCharType="separate"/>
        </w:r>
        <w:r w:rsidR="0037574A">
          <w:rPr>
            <w:noProof/>
            <w:webHidden/>
          </w:rPr>
          <w:t>13</w:t>
        </w:r>
        <w:r w:rsidR="0037574A">
          <w:rPr>
            <w:noProof/>
            <w:webHidden/>
          </w:rPr>
          <w:fldChar w:fldCharType="end"/>
        </w:r>
      </w:hyperlink>
    </w:p>
    <w:p w14:paraId="4977F5EC"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22" w:history="1">
        <w:r w:rsidR="0037574A" w:rsidRPr="00D2339B">
          <w:rPr>
            <w:rStyle w:val="af2"/>
            <w:rFonts w:ascii="黑体" w:hAnsi="黑体"/>
            <w:b/>
            <w:noProof/>
          </w:rPr>
          <w:t>表</w:t>
        </w:r>
        <w:r w:rsidR="0037574A" w:rsidRPr="00D2339B">
          <w:rPr>
            <w:rStyle w:val="af2"/>
            <w:rFonts w:ascii="黑体" w:hAnsi="黑体"/>
            <w:b/>
            <w:noProof/>
          </w:rPr>
          <w:t>2</w:t>
        </w:r>
        <w:r w:rsidR="0037574A" w:rsidRPr="00D2339B">
          <w:rPr>
            <w:rStyle w:val="af2"/>
            <w:rFonts w:ascii="黑体" w:hAnsi="黑体"/>
            <w:b/>
            <w:noProof/>
          </w:rPr>
          <w:t>移动应用开发模式对比表</w:t>
        </w:r>
        <w:r w:rsidR="0037574A">
          <w:rPr>
            <w:noProof/>
            <w:webHidden/>
          </w:rPr>
          <w:tab/>
        </w:r>
        <w:r w:rsidR="0037574A">
          <w:rPr>
            <w:noProof/>
            <w:webHidden/>
          </w:rPr>
          <w:fldChar w:fldCharType="begin"/>
        </w:r>
        <w:r w:rsidR="0037574A">
          <w:rPr>
            <w:noProof/>
            <w:webHidden/>
          </w:rPr>
          <w:instrText xml:space="preserve"> PAGEREF _Toc491896622 \h </w:instrText>
        </w:r>
        <w:r w:rsidR="0037574A">
          <w:rPr>
            <w:noProof/>
            <w:webHidden/>
          </w:rPr>
        </w:r>
        <w:r w:rsidR="0037574A">
          <w:rPr>
            <w:noProof/>
            <w:webHidden/>
          </w:rPr>
          <w:fldChar w:fldCharType="separate"/>
        </w:r>
        <w:r w:rsidR="0037574A">
          <w:rPr>
            <w:noProof/>
            <w:webHidden/>
          </w:rPr>
          <w:t>16</w:t>
        </w:r>
        <w:r w:rsidR="0037574A">
          <w:rPr>
            <w:noProof/>
            <w:webHidden/>
          </w:rPr>
          <w:fldChar w:fldCharType="end"/>
        </w:r>
      </w:hyperlink>
    </w:p>
    <w:p w14:paraId="1A223C79"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23" w:history="1">
        <w:r w:rsidR="0037574A" w:rsidRPr="00D2339B">
          <w:rPr>
            <w:rStyle w:val="af2"/>
            <w:rFonts w:ascii="黑体" w:hAnsi="黑体"/>
            <w:b/>
            <w:noProof/>
          </w:rPr>
          <w:t>表</w:t>
        </w:r>
        <w:r w:rsidR="0037574A" w:rsidRPr="00D2339B">
          <w:rPr>
            <w:rStyle w:val="af2"/>
            <w:rFonts w:ascii="黑体" w:hAnsi="黑体"/>
            <w:b/>
            <w:noProof/>
          </w:rPr>
          <w:t>3</w:t>
        </w:r>
        <w:r w:rsidR="0037574A" w:rsidRPr="00D2339B">
          <w:rPr>
            <w:rStyle w:val="af2"/>
            <w:rFonts w:ascii="黑体" w:hAnsi="黑体"/>
            <w:b/>
            <w:noProof/>
          </w:rPr>
          <w:t>正则匹配关系表</w:t>
        </w:r>
        <w:r w:rsidR="0037574A">
          <w:rPr>
            <w:noProof/>
            <w:webHidden/>
          </w:rPr>
          <w:tab/>
        </w:r>
        <w:r w:rsidR="0037574A">
          <w:rPr>
            <w:noProof/>
            <w:webHidden/>
          </w:rPr>
          <w:fldChar w:fldCharType="begin"/>
        </w:r>
        <w:r w:rsidR="0037574A">
          <w:rPr>
            <w:noProof/>
            <w:webHidden/>
          </w:rPr>
          <w:instrText xml:space="preserve"> PAGEREF _Toc491896623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2E76AA5A"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24" w:history="1">
        <w:r w:rsidR="0037574A" w:rsidRPr="00D2339B">
          <w:rPr>
            <w:rStyle w:val="af2"/>
            <w:rFonts w:ascii="黑体" w:hAnsi="黑体"/>
            <w:b/>
            <w:noProof/>
          </w:rPr>
          <w:t>表</w:t>
        </w:r>
        <w:r w:rsidR="0037574A" w:rsidRPr="00D2339B">
          <w:rPr>
            <w:rStyle w:val="af2"/>
            <w:rFonts w:ascii="黑体" w:hAnsi="黑体"/>
            <w:b/>
            <w:noProof/>
          </w:rPr>
          <w:t xml:space="preserve"> 4 </w:t>
        </w:r>
        <w:r w:rsidR="0037574A" w:rsidRPr="00D2339B">
          <w:rPr>
            <w:rStyle w:val="af2"/>
            <w:rFonts w:ascii="黑体" w:hAnsi="黑体"/>
            <w:b/>
            <w:noProof/>
          </w:rPr>
          <w:t>读者的需求</w:t>
        </w:r>
        <w:r w:rsidR="0037574A">
          <w:rPr>
            <w:noProof/>
            <w:webHidden/>
          </w:rPr>
          <w:tab/>
        </w:r>
        <w:r w:rsidR="0037574A">
          <w:rPr>
            <w:noProof/>
            <w:webHidden/>
          </w:rPr>
          <w:fldChar w:fldCharType="begin"/>
        </w:r>
        <w:r w:rsidR="0037574A">
          <w:rPr>
            <w:noProof/>
            <w:webHidden/>
          </w:rPr>
          <w:instrText xml:space="preserve"> PAGEREF _Toc491896624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1972019C"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25" w:history="1">
        <w:r w:rsidR="0037574A" w:rsidRPr="00D2339B">
          <w:rPr>
            <w:rStyle w:val="af2"/>
            <w:rFonts w:ascii="黑体" w:hAnsi="黑体"/>
            <w:b/>
            <w:noProof/>
          </w:rPr>
          <w:t>表</w:t>
        </w:r>
        <w:r w:rsidR="0037574A" w:rsidRPr="00D2339B">
          <w:rPr>
            <w:rStyle w:val="af2"/>
            <w:rFonts w:ascii="黑体" w:hAnsi="黑体"/>
            <w:b/>
            <w:noProof/>
          </w:rPr>
          <w:t xml:space="preserve"> 5 </w:t>
        </w:r>
        <w:r w:rsidR="0037574A" w:rsidRPr="00D2339B">
          <w:rPr>
            <w:rStyle w:val="af2"/>
            <w:rFonts w:ascii="黑体" w:hAnsi="黑体"/>
            <w:b/>
            <w:noProof/>
          </w:rPr>
          <w:t>出版商和作者的需求</w:t>
        </w:r>
        <w:r w:rsidR="0037574A">
          <w:rPr>
            <w:noProof/>
            <w:webHidden/>
          </w:rPr>
          <w:tab/>
        </w:r>
        <w:r w:rsidR="0037574A">
          <w:rPr>
            <w:noProof/>
            <w:webHidden/>
          </w:rPr>
          <w:fldChar w:fldCharType="begin"/>
        </w:r>
        <w:r w:rsidR="0037574A">
          <w:rPr>
            <w:noProof/>
            <w:webHidden/>
          </w:rPr>
          <w:instrText xml:space="preserve"> PAGEREF _Toc491896625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45B47904"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26" w:history="1">
        <w:r w:rsidR="0037574A" w:rsidRPr="00D2339B">
          <w:rPr>
            <w:rStyle w:val="af2"/>
            <w:rFonts w:ascii="黑体" w:hAnsi="黑体"/>
            <w:b/>
            <w:noProof/>
          </w:rPr>
          <w:t>表</w:t>
        </w:r>
        <w:r w:rsidR="0037574A" w:rsidRPr="00D2339B">
          <w:rPr>
            <w:rStyle w:val="af2"/>
            <w:rFonts w:ascii="黑体" w:hAnsi="黑体"/>
            <w:b/>
            <w:noProof/>
          </w:rPr>
          <w:t xml:space="preserve"> 6 </w:t>
        </w:r>
        <w:r w:rsidR="0037574A" w:rsidRPr="00D2339B">
          <w:rPr>
            <w:rStyle w:val="af2"/>
            <w:rFonts w:ascii="黑体" w:hAnsi="黑体"/>
            <w:b/>
            <w:noProof/>
          </w:rPr>
          <w:t>打包的</w:t>
        </w:r>
        <w:r w:rsidR="0037574A" w:rsidRPr="00D2339B">
          <w:rPr>
            <w:rStyle w:val="af2"/>
            <w:rFonts w:ascii="黑体" w:hAnsi="黑体"/>
            <w:b/>
            <w:noProof/>
          </w:rPr>
          <w:t>WEB</w:t>
        </w:r>
        <w:r w:rsidR="0037574A" w:rsidRPr="00D2339B">
          <w:rPr>
            <w:rStyle w:val="af2"/>
            <w:rFonts w:ascii="黑体" w:hAnsi="黑体"/>
            <w:b/>
            <w:noProof/>
          </w:rPr>
          <w:t>出版物</w:t>
        </w:r>
        <w:r w:rsidR="0037574A">
          <w:rPr>
            <w:noProof/>
            <w:webHidden/>
          </w:rPr>
          <w:tab/>
        </w:r>
        <w:r w:rsidR="0037574A">
          <w:rPr>
            <w:noProof/>
            <w:webHidden/>
          </w:rPr>
          <w:fldChar w:fldCharType="begin"/>
        </w:r>
        <w:r w:rsidR="0037574A">
          <w:rPr>
            <w:noProof/>
            <w:webHidden/>
          </w:rPr>
          <w:instrText xml:space="preserve"> PAGEREF _Toc491896626 \h </w:instrText>
        </w:r>
        <w:r w:rsidR="0037574A">
          <w:rPr>
            <w:noProof/>
            <w:webHidden/>
          </w:rPr>
        </w:r>
        <w:r w:rsidR="0037574A">
          <w:rPr>
            <w:noProof/>
            <w:webHidden/>
          </w:rPr>
          <w:fldChar w:fldCharType="separate"/>
        </w:r>
        <w:r w:rsidR="0037574A">
          <w:rPr>
            <w:noProof/>
            <w:webHidden/>
          </w:rPr>
          <w:t>36</w:t>
        </w:r>
        <w:r w:rsidR="0037574A">
          <w:rPr>
            <w:noProof/>
            <w:webHidden/>
          </w:rPr>
          <w:fldChar w:fldCharType="end"/>
        </w:r>
      </w:hyperlink>
    </w:p>
    <w:p w14:paraId="379362E6" w14:textId="77777777" w:rsidR="0037574A" w:rsidRDefault="00777E67">
      <w:pPr>
        <w:pStyle w:val="a8"/>
        <w:tabs>
          <w:tab w:val="right" w:leader="dot" w:pos="9061"/>
        </w:tabs>
        <w:rPr>
          <w:rFonts w:asciiTheme="minorHAnsi" w:eastAsiaTheme="minorEastAsia" w:hAnsiTheme="minorHAnsi" w:cstheme="minorBidi"/>
          <w:noProof/>
          <w:kern w:val="2"/>
        </w:rPr>
      </w:pPr>
      <w:hyperlink w:anchor="_Toc491896627" w:history="1">
        <w:r w:rsidR="0037574A" w:rsidRPr="00D2339B">
          <w:rPr>
            <w:rStyle w:val="af2"/>
            <w:rFonts w:ascii="黑体" w:hAnsi="黑体"/>
            <w:b/>
            <w:noProof/>
          </w:rPr>
          <w:t>表</w:t>
        </w:r>
        <w:r w:rsidR="0037574A" w:rsidRPr="00D2339B">
          <w:rPr>
            <w:rStyle w:val="af2"/>
            <w:rFonts w:ascii="黑体" w:hAnsi="黑体"/>
            <w:b/>
            <w:noProof/>
          </w:rPr>
          <w:t xml:space="preserve"> 7 </w:t>
        </w:r>
        <w:r w:rsidR="0037574A" w:rsidRPr="00D2339B">
          <w:rPr>
            <w:rStyle w:val="af2"/>
            <w:rFonts w:ascii="黑体" w:hAnsi="黑体"/>
            <w:b/>
            <w:noProof/>
          </w:rPr>
          <w:t>书刊阅读部分测试用例</w:t>
        </w:r>
        <w:r w:rsidR="0037574A">
          <w:rPr>
            <w:noProof/>
            <w:webHidden/>
          </w:rPr>
          <w:tab/>
        </w:r>
        <w:r w:rsidR="0037574A">
          <w:rPr>
            <w:noProof/>
            <w:webHidden/>
          </w:rPr>
          <w:fldChar w:fldCharType="begin"/>
        </w:r>
        <w:r w:rsidR="0037574A">
          <w:rPr>
            <w:noProof/>
            <w:webHidden/>
          </w:rPr>
          <w:instrText xml:space="preserve"> PAGEREF _Toc491896627 \h </w:instrText>
        </w:r>
        <w:r w:rsidR="0037574A">
          <w:rPr>
            <w:noProof/>
            <w:webHidden/>
          </w:rPr>
        </w:r>
        <w:r w:rsidR="0037574A">
          <w:rPr>
            <w:noProof/>
            <w:webHidden/>
          </w:rPr>
          <w:fldChar w:fldCharType="separate"/>
        </w:r>
        <w:r w:rsidR="0037574A">
          <w:rPr>
            <w:noProof/>
            <w:webHidden/>
          </w:rPr>
          <w:t>37</w:t>
        </w:r>
        <w:r w:rsidR="0037574A">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0529E376"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4DBB113A"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2A7C83">
        <w:rPr>
          <w:rFonts w:hAnsi="宋体" w:cs="宋体" w:hint="eastAsia"/>
          <w:color w:val="000000"/>
          <w:kern w:val="2"/>
          <w:u w:color="000000"/>
          <w:bdr w:val="nil"/>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w:t>
      </w:r>
      <w:r w:rsidR="002A7C83">
        <w:rPr>
          <w:rFonts w:eastAsia="PMingLiU" w:hAnsi="宋体" w:cs="宋体"/>
          <w:color w:val="000000"/>
          <w:kern w:val="2"/>
          <w:u w:color="000000"/>
          <w:bdr w:val="nil"/>
          <w:lang w:val="zh-TW" w:eastAsia="zh-TW"/>
        </w:rPr>
        <w:t>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29D6F970" w14:textId="1C90B1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2A7C83">
        <w:rPr>
          <w:lang w:eastAsia="zh-TW"/>
        </w:rPr>
        <w:t>WEB</w:t>
      </w:r>
      <w:r w:rsidR="00B15355">
        <w:rPr>
          <w:rFonts w:hint="eastAsia"/>
          <w:lang w:eastAsia="zh-TW"/>
        </w:rPr>
        <w:t>应用对网络的依赖</w:t>
      </w:r>
      <w:r w:rsidR="00B15355">
        <w:rPr>
          <w:rFonts w:hAnsi="宋体" w:cs="宋体" w:hint="eastAsia"/>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6A0214FB"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w:t>
      </w:r>
      <w:r w:rsidR="00E21FA8">
        <w:rPr>
          <w:rFonts w:hint="eastAsia"/>
        </w:rPr>
        <w:t>，</w:t>
      </w:r>
      <w:r>
        <w:rPr>
          <w:rFonts w:hint="eastAsia"/>
        </w:rPr>
        <w:t>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w:t>
      </w:r>
      <w:r w:rsidRPr="004F0246">
        <w:rPr>
          <w:rFonts w:ascii="宋体" w:eastAsia="宋体" w:hAnsi="宋体" w:cs="宋体"/>
          <w:lang w:val="zh-TW" w:eastAsia="zh-TW"/>
        </w:rPr>
        <w:lastRenderedPageBreak/>
        <w:t>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2E18316B"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r w:rsidR="00E21FA8">
        <w:rPr>
          <w:rFonts w:hint="eastAsia"/>
        </w:rPr>
        <w:t>和目标</w:t>
      </w:r>
    </w:p>
    <w:p w14:paraId="6A13206B" w14:textId="340AD1A8" w:rsidR="00655C2B" w:rsidRPr="00666BBA" w:rsidRDefault="00655C2B" w:rsidP="00655C2B">
      <w:pPr>
        <w:pStyle w:val="Aff0"/>
        <w:ind w:firstLine="425"/>
        <w:rPr>
          <w:rFonts w:ascii="宋体" w:eastAsia="宋体" w:hAnsi="宋体"/>
        </w:rPr>
      </w:pPr>
      <w:bookmarkStart w:id="17" w:name="_Toc324178423"/>
      <w:bookmarkStart w:id="18" w:name="_Toc324179044"/>
      <w:bookmarkStart w:id="19" w:name="_Toc324432710"/>
      <w:bookmarkStart w:id="20"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76DE916F"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2ED20A65" w:rsidR="00557849" w:rsidRPr="00666BBA" w:rsidRDefault="00557849" w:rsidP="00557849">
      <w:pPr>
        <w:pStyle w:val="Aff0"/>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0"/>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0"/>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0"/>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0"/>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0"/>
        <w:numPr>
          <w:ilvl w:val="0"/>
          <w:numId w:val="22"/>
        </w:numPr>
        <w:rPr>
          <w:rFonts w:ascii="宋体" w:eastAsia="宋体" w:hAnsi="宋体"/>
        </w:rPr>
      </w:pPr>
      <w:r w:rsidRPr="00666BBA">
        <w:rPr>
          <w:rFonts w:ascii="宋体" w:eastAsia="宋体" w:hAnsi="宋体" w:hint="eastAsia"/>
        </w:rPr>
        <w:t>基于PWP框架的参考实现及相关测试。</w:t>
      </w:r>
    </w:p>
    <w:p w14:paraId="261CE8E6" w14:textId="490C79CE" w:rsidR="00557849" w:rsidRPr="00666BBA" w:rsidRDefault="00557849" w:rsidP="00557849">
      <w:pPr>
        <w:pStyle w:val="Aff0"/>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proofErr w:type="gramStart"/>
      <w:r w:rsidRPr="00666BBA">
        <w:rPr>
          <w:rFonts w:ascii="宋体" w:eastAsia="宋体" w:hAnsi="宋体" w:cs="微软雅黑" w:hint="eastAsia"/>
        </w:rPr>
        <w:t>一</w:t>
      </w:r>
      <w:proofErr w:type="gramEnd"/>
      <w:r w:rsidRPr="00666BBA">
        <w:rPr>
          <w:rFonts w:ascii="宋体" w:eastAsia="宋体" w:hAnsi="宋体" w:cs="微软雅黑" w:hint="eastAsia"/>
        </w:rPr>
        <w:t>套数字出版标准，进行系统的测试工作。</w:t>
      </w:r>
    </w:p>
    <w:p w14:paraId="7CCEADCD" w14:textId="4AE59DB5" w:rsidR="00E21FA8" w:rsidRPr="00B951BD" w:rsidRDefault="00E21FA8" w:rsidP="00E21FA8">
      <w:pPr>
        <w:pStyle w:val="Aff0"/>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lastRenderedPageBreak/>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t>
      </w:r>
      <w:r w:rsidR="002A7C83" w:rsidRPr="00666BBA">
        <w:rPr>
          <w:rFonts w:ascii="宋体" w:eastAsia="宋体" w:hAnsi="宋体" w:cs="宋体" w:hint="eastAsia"/>
          <w:lang w:val="zh-TW"/>
        </w:rPr>
        <w:t>W</w:t>
      </w:r>
      <w:r w:rsidR="002A7C83">
        <w:rPr>
          <w:rFonts w:ascii="宋体" w:eastAsia="PMingLiU" w:hAnsi="宋体" w:cs="宋体"/>
          <w:lang w:val="zh-TW" w:eastAsia="zh-TW"/>
        </w:rPr>
        <w:t>EB</w:t>
      </w:r>
      <w:r w:rsidRPr="00666BBA">
        <w:rPr>
          <w:rFonts w:ascii="宋体" w:eastAsia="宋体" w:hAnsi="宋体" w:cs="宋体" w:hint="eastAsia"/>
          <w:lang w:val="zh-TW"/>
        </w:rPr>
        <w:t>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0066B8F2"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2A7C83" w:rsidRPr="00E04818">
        <w:rPr>
          <w:rFonts w:ascii="宋体" w:eastAsia="宋体" w:hAnsi="宋体" w:cs="宋体"/>
          <w:lang w:val="zh-TW" w:eastAsia="zh-TW"/>
        </w:rPr>
        <w:t>W</w:t>
      </w:r>
      <w:r w:rsidR="002A7C83">
        <w:rPr>
          <w:rFonts w:ascii="宋体" w:eastAsia="PMingLiU" w:hAnsi="宋体" w:cs="宋体"/>
          <w:lang w:val="zh-TW" w:eastAsia="zh-TW"/>
        </w:rPr>
        <w:t>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2D05B869"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0"/>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0"/>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rsidRPr="00666BBA">
        <w:rPr>
          <w:rFonts w:ascii="宋体" w:hAnsi="宋体"/>
        </w:rP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w:t>
      </w:r>
      <w:proofErr w:type="gramStart"/>
      <w:r>
        <w:rPr>
          <w:rFonts w:hint="eastAsia"/>
        </w:rPr>
        <w:t>逊中国</w:t>
      </w:r>
      <w:proofErr w:type="gramEnd"/>
      <w:r>
        <w:rPr>
          <w:rFonts w:hint="eastAsia"/>
        </w:rPr>
        <w:t>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072CF3A2" w14:textId="115478FB" w:rsidR="00B0188D" w:rsidRDefault="00B0188D" w:rsidP="00F856B2">
      <w:pPr>
        <w:pStyle w:val="a0"/>
      </w:pPr>
      <w:r w:rsidRPr="00B0188D">
        <w:rPr>
          <w:rFonts w:hint="eastAsia"/>
        </w:rPr>
        <w:t>电子书格式，是对使用电子书时的文件编码方式，文件结构的一种约定，便于区分。</w:t>
      </w:r>
      <w:r w:rsidR="00767E32">
        <w:rPr>
          <w:rFonts w:hint="eastAsia"/>
        </w:rPr>
        <w:t>广义的</w:t>
      </w:r>
      <w:r w:rsidR="00767E32">
        <w:t>可理解为，</w:t>
      </w:r>
      <w:r w:rsidR="00767E32">
        <w:rPr>
          <w:rFonts w:hint="eastAsia"/>
        </w:rPr>
        <w:t>可以在</w:t>
      </w:r>
      <w:r w:rsidR="00767E32">
        <w:t>电子设备</w:t>
      </w:r>
      <w:r w:rsidR="00767E32">
        <w:rPr>
          <w:rFonts w:hint="eastAsia"/>
        </w:rPr>
        <w:t>上</w:t>
      </w:r>
      <w:r w:rsidR="00767E32">
        <w:t>打开进行阅读的一</w:t>
      </w:r>
      <w:r w:rsidR="00767E32">
        <w:rPr>
          <w:rFonts w:hint="eastAsia"/>
        </w:rPr>
        <w:t>种</w:t>
      </w:r>
      <w:r w:rsidR="00767E32">
        <w:t>格式化</w:t>
      </w:r>
      <w:r w:rsidR="00767E32">
        <w:rPr>
          <w:rFonts w:hint="eastAsia"/>
        </w:rPr>
        <w:t>文件载体，</w:t>
      </w:r>
      <w:r w:rsidR="00767E32">
        <w:t>如</w:t>
      </w:r>
      <w:r w:rsidR="00767E32">
        <w:rPr>
          <w:rFonts w:hint="eastAsia"/>
        </w:rPr>
        <w:t>TXT、HTML、EX</w:t>
      </w:r>
      <w:r w:rsidR="00767E32">
        <w:t>E</w:t>
      </w:r>
      <w:r w:rsidR="002B568C">
        <w:rPr>
          <w:rFonts w:hint="eastAsia"/>
        </w:rPr>
        <w:t>都</w:t>
      </w:r>
      <w:r w:rsidR="002B568C">
        <w:t>可称为电子书格式。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w:t>
      </w:r>
      <w:r>
        <w:rPr>
          <w:rFonts w:hint="eastAsia"/>
        </w:rPr>
        <w:lastRenderedPageBreak/>
        <w:t>和销售。”中国出版科学研究所出版标准化研究室张书卿指出。电子书格式的标准不一致导致用户必须使用不同的阅读器，这也增加了用户阅读的成本，同时也不利于行业内容的交换和整合。</w:t>
      </w:r>
    </w:p>
    <w:p w14:paraId="3A6384BF" w14:textId="12CE4BBE" w:rsidR="009818F2" w:rsidRDefault="009818F2" w:rsidP="00F856B2">
      <w:pPr>
        <w:pStyle w:val="a0"/>
      </w:pPr>
      <w:r>
        <w:rPr>
          <w:rFonts w:hint="eastAsia"/>
        </w:rPr>
        <w:t>下面</w:t>
      </w:r>
      <w:r>
        <w:t>介绍</w:t>
      </w:r>
      <w:r>
        <w:rPr>
          <w:rFonts w:hint="eastAsia"/>
        </w:rPr>
        <w:t>几</w:t>
      </w:r>
      <w:r>
        <w:t>种常见的电子书格式。</w:t>
      </w:r>
    </w:p>
    <w:p w14:paraId="5907CD9D" w14:textId="77777777" w:rsidR="005A29E2" w:rsidRDefault="005A29E2" w:rsidP="005A29E2">
      <w:pPr>
        <w:pStyle w:val="a0"/>
      </w:pPr>
      <w:r>
        <w:rPr>
          <w:rFonts w:hint="eastAsia"/>
        </w:rPr>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590DA16B" w14:textId="56ED6A72" w:rsidR="005A29E2" w:rsidRDefault="005A29E2" w:rsidP="00D85EC5">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3.0，此规范定义了对同步文字和声音的格式与处理模型。本规范所定义的XHTML文件类型是根据W3C的HTML5规范，除非另行指出，否则这些XHTML文件类型皆继承所有来自HTML5的语义、结构和处理行为。此外，本规范为W3C HTML5文件类型定义了一组扩展，让作者可以将这些扩展纳入XHTML内容文件之中。本规范定义了一个简化的处理模式，不需阅读系统支持脚本、HTML5表单或HTML5 DOM。只要求符合本规范的EPUB阅读系统能够处理符合EPUB内容文件。由于支持脚本与HTML5表单乃是阅读系统的非必要功能，符合的阅读系统可以不必完全于HTML5兼容。</w:t>
      </w:r>
    </w:p>
    <w:p w14:paraId="5A542338" w14:textId="46E633DE" w:rsidR="005A29E2" w:rsidRPr="005A29E2" w:rsidRDefault="002B568C" w:rsidP="005A29E2">
      <w:pPr>
        <w:pStyle w:val="a0"/>
      </w:pPr>
      <w:r>
        <w:t>EPUB</w:t>
      </w:r>
      <w:r w:rsidR="00F1424A">
        <w:t>格式</w:t>
      </w:r>
      <w:r w:rsidR="00F1424A">
        <w:rPr>
          <w:rFonts w:hint="eastAsia"/>
        </w:rPr>
        <w:t>的</w:t>
      </w:r>
      <w:r>
        <w:rPr>
          <w:rFonts w:hint="eastAsia"/>
        </w:rPr>
        <w:t>电</w:t>
      </w:r>
      <w:r>
        <w:t>子书</w:t>
      </w:r>
      <w:r w:rsidR="00F1424A">
        <w:t>很好看</w:t>
      </w:r>
      <w:r w:rsidR="00F1424A">
        <w:rPr>
          <w:rFonts w:hint="eastAsia"/>
        </w:rPr>
        <w:t>，</w:t>
      </w:r>
      <w:r w:rsidR="00F1424A">
        <w:t>可以重新排版，</w:t>
      </w:r>
      <w:r>
        <w:rPr>
          <w:rFonts w:hint="eastAsia"/>
        </w:rPr>
        <w:t>成</w:t>
      </w:r>
      <w:r>
        <w:t>为目前比较</w:t>
      </w:r>
      <w:r>
        <w:rPr>
          <w:rFonts w:hint="eastAsia"/>
        </w:rPr>
        <w:t>完善</w:t>
      </w:r>
      <w:r>
        <w:t>且统一的电子书格式。</w:t>
      </w:r>
      <w:r w:rsidR="00F1424A">
        <w:rPr>
          <w:rFonts w:hint="eastAsia"/>
        </w:rPr>
        <w:t>所</w:t>
      </w:r>
      <w:r w:rsidR="00F1424A">
        <w:t>有主流的操作系统平台都支持</w:t>
      </w:r>
      <w:r w:rsidR="00F1424A">
        <w:rPr>
          <w:rFonts w:hint="eastAsia"/>
        </w:rPr>
        <w:t>该</w:t>
      </w:r>
      <w:r w:rsidR="00F1424A">
        <w:t>格式</w:t>
      </w:r>
      <w:r w:rsidR="00F1424A">
        <w:rPr>
          <w:rFonts w:hint="eastAsia"/>
        </w:rPr>
        <w:t>。</w:t>
      </w:r>
    </w:p>
    <w:p w14:paraId="29F48305" w14:textId="100FBE9F" w:rsidR="005A29E2" w:rsidRDefault="000008D9" w:rsidP="005A29E2">
      <w:pPr>
        <w:pStyle w:val="2"/>
      </w:pPr>
      <w:bookmarkStart w:id="30" w:name="_Toc324178427"/>
      <w:bookmarkStart w:id="31" w:name="_Toc324179048"/>
      <w:bookmarkStart w:id="32" w:name="_Toc324432713"/>
      <w:bookmarkStart w:id="33" w:name="_Toc326079858"/>
      <w:r>
        <w:rPr>
          <w:rFonts w:hint="eastAsia"/>
        </w:rPr>
        <w:lastRenderedPageBreak/>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34" w:name="_Toc324178428"/>
      <w:bookmarkStart w:id="35" w:name="_Toc324179049"/>
      <w:bookmarkStart w:id="36" w:name="_Toc324432714"/>
      <w:bookmarkStart w:id="37" w:name="_Toc326079859"/>
      <w:bookmarkStart w:id="38" w:name="_Toc324178429"/>
      <w:bookmarkStart w:id="39" w:name="_Toc324179050"/>
      <w:bookmarkStart w:id="40" w:name="_Toc324432715"/>
      <w:bookmarkStart w:id="41" w:name="_Toc326079860"/>
      <w:r>
        <w:rPr>
          <w:rFonts w:hint="eastAsia"/>
        </w:rPr>
        <w:t xml:space="preserve">2.2.1 </w:t>
      </w:r>
      <w:bookmarkEnd w:id="34"/>
      <w:bookmarkEnd w:id="35"/>
      <w:bookmarkEnd w:id="36"/>
      <w:bookmarkEnd w:id="37"/>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 xml:space="preserve">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w:t>
      </w:r>
      <w:r>
        <w:rPr>
          <w:rFonts w:hint="eastAsia"/>
        </w:rPr>
        <w:lastRenderedPageBreak/>
        <w:t>Last-Modified 一起使用。一个用于控制缓存有效时间，一个在缓存失效后，向服务查询是否有更新。</w:t>
      </w:r>
    </w:p>
    <w:p w14:paraId="1B22A137" w14:textId="77777777" w:rsidR="00E43B5E" w:rsidRDefault="00E43B5E" w:rsidP="00E43B5E">
      <w:pPr>
        <w:pStyle w:val="a0"/>
      </w:pPr>
      <w:r>
        <w:rPr>
          <w:rFonts w:hint="eastAsia"/>
        </w:rPr>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w:t>
      </w:r>
      <w:r w:rsidRPr="004A44A5">
        <w:rPr>
          <w:rFonts w:hAnsi="宋体" w:hint="eastAsia"/>
        </w:rPr>
        <w:lastRenderedPageBreak/>
        <w: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w:t>
      </w:r>
      <w:r w:rsidRPr="004A44A5">
        <w:rPr>
          <w:rFonts w:hAnsi="宋体" w:hint="eastAsia"/>
        </w:rPr>
        <w:lastRenderedPageBreak/>
        <w:t>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w:t>
      </w:r>
      <w:r w:rsidRPr="004A44A5">
        <w:rPr>
          <w:rFonts w:hAnsi="宋体" w:hint="eastAsia"/>
        </w:rPr>
        <w:lastRenderedPageBreak/>
        <w:t>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7"/>
        <w:jc w:val="center"/>
        <w:rPr>
          <w:rFonts w:ascii="黑体" w:hAnsi="黑体"/>
          <w:b/>
          <w:sz w:val="21"/>
          <w:szCs w:val="21"/>
        </w:rPr>
      </w:pPr>
      <w:bookmarkStart w:id="42"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lastRenderedPageBreak/>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D414646"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w:t>
      </w:r>
      <w:r>
        <w:rPr>
          <w:rFonts w:hint="eastAsia"/>
        </w:rPr>
        <w:lastRenderedPageBreak/>
        <w:t>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w:t>
      </w:r>
      <w:r>
        <w:rPr>
          <w:rFonts w:hint="eastAsia"/>
        </w:rPr>
        <w:lastRenderedPageBreak/>
        <w:t>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77777777" w:rsidR="00E04818" w:rsidRDefault="00E04818" w:rsidP="00344F36">
      <w:pPr>
        <w:pStyle w:val="a0"/>
      </w:pP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E04818" w:rsidRDefault="001C3250" w:rsidP="00E04818">
      <w:pPr>
        <w:pStyle w:val="Aff0"/>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别对离线数据访问、离线数据提交、离线数据同步进行分析，实现离线应用框架的总体设计</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0"/>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0"/>
        <w:ind w:firstLine="425"/>
        <w:rPr>
          <w:rFonts w:ascii="宋体" w:eastAsia="宋体" w:hAnsi="宋体" w:cs="宋体"/>
        </w:rPr>
      </w:pPr>
      <w:r w:rsidRPr="00E04818">
        <w:rPr>
          <w:rFonts w:ascii="宋体" w:eastAsia="宋体" w:hAnsi="宋体" w:cs="宋体"/>
        </w:rPr>
        <w:lastRenderedPageBreak/>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7"/>
        <w:jc w:val="center"/>
        <w:rPr>
          <w:rFonts w:ascii="黑体" w:hAnsi="黑体"/>
          <w:b/>
          <w:sz w:val="21"/>
          <w:szCs w:val="21"/>
        </w:rPr>
      </w:pPr>
      <w:bookmarkStart w:id="47"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47"/>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0860B4ED" w:rsidR="009D479E" w:rsidRPr="00E04818" w:rsidRDefault="00334ED0" w:rsidP="00E04818">
      <w:pPr>
        <w:pStyle w:val="Aff0"/>
        <w:ind w:firstLine="425"/>
        <w:rPr>
          <w:rFonts w:ascii="宋体" w:eastAsia="宋体" w:hAnsi="宋体" w:cs="宋体"/>
        </w:rPr>
      </w:pPr>
      <w:r w:rsidRPr="00E04818">
        <w:rPr>
          <w:rFonts w:ascii="宋体" w:eastAsia="宋体" w:hAnsi="宋体" w:cs="宋体"/>
          <w:noProof/>
        </w:rPr>
        <w:lastRenderedPageBreak/>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w:t>
      </w:r>
      <w:r w:rsidR="00F50378">
        <w:rPr>
          <w:rFonts w:ascii="宋体" w:eastAsia="宋体" w:hAnsi="宋体" w:cs="宋体" w:hint="eastAsia"/>
        </w:rPr>
        <w:t>做</w:t>
      </w:r>
      <w:r w:rsidR="009D479E" w:rsidRPr="00E04818">
        <w:rPr>
          <w:rFonts w:ascii="宋体" w:eastAsia="宋体" w:hAnsi="宋体" w:cs="宋体" w:hint="eastAsia"/>
        </w:rPr>
        <w:t>出响应。</w:t>
      </w:r>
    </w:p>
    <w:p w14:paraId="77A620BD" w14:textId="6EC89458" w:rsidR="00A17AA8" w:rsidRPr="00AF3AC4" w:rsidRDefault="00AF3AC4" w:rsidP="00AF3AC4">
      <w:pPr>
        <w:pStyle w:val="aff2"/>
        <w:keepNext/>
      </w:pPr>
      <w:bookmarkStart w:id="48" w:name="_Toc491870397"/>
      <w:bookmarkStart w:id="49"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48"/>
      <w:bookmarkEnd w:id="49"/>
    </w:p>
    <w:p w14:paraId="4CDB24E3" w14:textId="4DA6854E" w:rsidR="000F6ED9" w:rsidRPr="00E04818" w:rsidRDefault="000F6ED9" w:rsidP="00E04818">
      <w:pPr>
        <w:pStyle w:val="Aff0"/>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E22F0F5" w14:textId="62B80434" w:rsidR="000F6ED9" w:rsidRPr="00E04818" w:rsidRDefault="000F6ED9" w:rsidP="00777E67">
      <w:pPr>
        <w:pStyle w:val="Aff0"/>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0"/>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777E67" w:rsidP="00085EF9">
      <w:pPr>
        <w:pStyle w:val="a0"/>
      </w:pPr>
      <w:r>
        <w:rPr>
          <w:noProof/>
        </w:rPr>
        <w:lastRenderedPageBreak/>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6652242"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7"/>
        <w:jc w:val="center"/>
        <w:rPr>
          <w:rFonts w:ascii="黑体" w:hAnsi="黑体"/>
          <w:b/>
          <w:sz w:val="21"/>
          <w:szCs w:val="21"/>
        </w:rPr>
      </w:pPr>
      <w:bookmarkStart w:id="50"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50"/>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51" w:name="_Toc313621006"/>
      <w:bookmarkStart w:id="52" w:name="_Toc324178436"/>
      <w:bookmarkStart w:id="53" w:name="_Toc324179057"/>
      <w:bookmarkStart w:id="54" w:name="_Toc324432723"/>
      <w:bookmarkStart w:id="55" w:name="_Toc326079869"/>
      <w:r>
        <w:rPr>
          <w:rFonts w:hint="eastAsia"/>
        </w:rPr>
        <w:t>3.2</w:t>
      </w:r>
      <w:bookmarkEnd w:id="51"/>
      <w:bookmarkEnd w:id="52"/>
      <w:bookmarkEnd w:id="53"/>
      <w:bookmarkEnd w:id="54"/>
      <w:bookmarkEnd w:id="55"/>
      <w:r w:rsidR="0073319C">
        <w:rPr>
          <w:rFonts w:hint="eastAsia"/>
        </w:rPr>
        <w:t>离线数据交互机制</w:t>
      </w:r>
      <w:r w:rsidR="001F1385">
        <w:rPr>
          <w:rFonts w:hint="eastAsia"/>
        </w:rPr>
        <w:t>分析</w:t>
      </w:r>
    </w:p>
    <w:p w14:paraId="2582C604" w14:textId="09DB1896" w:rsidR="00E73E16" w:rsidRPr="00E73E16" w:rsidRDefault="009613B0" w:rsidP="00E73E16">
      <w:pPr>
        <w:pStyle w:val="a0"/>
        <w:rPr>
          <w:rFonts w:hint="eastAsia"/>
        </w:rPr>
      </w:pPr>
      <w:r w:rsidRPr="009613B0">
        <w:rPr>
          <w:rFonts w:hint="eastAsia"/>
        </w:rPr>
        <w:t>应用程序在没有网络连接的情况下依然能够显示信息，而在连上网络的情况下需要刷新数据。要实现这一点，需要在移动设备上对数据进行一定程度的持久化，并且通常需要保留一段时间。</w:t>
      </w:r>
      <w:r w:rsidR="00334ED0">
        <w:rPr>
          <w:rFonts w:hint="eastAsia"/>
        </w:rPr>
        <w:t>离</w:t>
      </w:r>
      <w:r w:rsidR="00334ED0">
        <w:t>线数据交互，</w:t>
      </w:r>
      <w:r w:rsidR="00334ED0">
        <w:rPr>
          <w:rFonts w:hint="eastAsia"/>
        </w:rPr>
        <w:t>可</w:t>
      </w:r>
      <w:r w:rsidR="00334ED0">
        <w:t>理解为对数据的查询、新增和修改。分</w:t>
      </w:r>
      <w:r w:rsidR="00334ED0">
        <w:rPr>
          <w:rFonts w:hint="eastAsia"/>
        </w:rPr>
        <w:t>别</w:t>
      </w:r>
      <w:r w:rsidR="00334ED0">
        <w:t>对应离线数据</w:t>
      </w:r>
      <w:r w:rsidR="00334ED0">
        <w:rPr>
          <w:rFonts w:hint="eastAsia"/>
        </w:rPr>
        <w:t>访问</w:t>
      </w:r>
      <w:r w:rsidR="00334ED0">
        <w:t>、</w:t>
      </w:r>
      <w:r w:rsidR="00334ED0">
        <w:rPr>
          <w:rFonts w:hint="eastAsia"/>
        </w:rPr>
        <w:t>提交</w:t>
      </w:r>
      <w:r w:rsidR="00334ED0">
        <w:t>和同步。</w:t>
      </w:r>
      <w:r w:rsidR="00E53D3F">
        <w:t>离线数据</w:t>
      </w:r>
      <w:r w:rsidR="00E53D3F">
        <w:rPr>
          <w:rFonts w:hint="eastAsia"/>
        </w:rPr>
        <w:t>访问涉及</w:t>
      </w:r>
      <w:r w:rsidR="00E53D3F">
        <w:t>阅读数据，离线数据提交涉及</w:t>
      </w:r>
      <w:r w:rsidR="00E53D3F">
        <w:rPr>
          <w:rFonts w:hint="eastAsia"/>
        </w:rPr>
        <w:t>表</w:t>
      </w:r>
      <w:r w:rsidR="00777E67">
        <w:t>单提交数据，离线数据</w:t>
      </w:r>
      <w:r w:rsidR="00777E67">
        <w:rPr>
          <w:rFonts w:hint="eastAsia"/>
        </w:rPr>
        <w:t>同</w:t>
      </w:r>
      <w:r w:rsidR="00777E67">
        <w:t>步，</w:t>
      </w:r>
      <w:r w:rsidR="00777E67">
        <w:rPr>
          <w:rFonts w:hint="eastAsia"/>
        </w:rPr>
        <w:t>涉及阅读数据和</w:t>
      </w:r>
      <w:r w:rsidR="00777E67">
        <w:t>表单数据。</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75FF96D6" w14:textId="77644EF0" w:rsidR="00773A32" w:rsidRPr="00035DFF" w:rsidRDefault="0073319C" w:rsidP="00773A32">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32EF88D" w14:textId="45448CB2" w:rsidR="0073319C" w:rsidRDefault="0073319C" w:rsidP="00773A32">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765DCFB3" w14:textId="47C2420B" w:rsidR="00773A32" w:rsidRDefault="00773A32" w:rsidP="00773A32">
      <w:pPr>
        <w:pStyle w:val="a0"/>
        <w:rPr>
          <w:rFonts w:ascii="黑体" w:eastAsia="黑体" w:hAnsi="黑体"/>
        </w:rPr>
      </w:pPr>
    </w:p>
    <w:p w14:paraId="026C798A" w14:textId="77777777" w:rsidR="00773A32" w:rsidRDefault="00773A32" w:rsidP="00773A32">
      <w:pPr>
        <w:pStyle w:val="a0"/>
        <w:rPr>
          <w:rFonts w:ascii="黑体" w:eastAsia="黑体" w:hAnsi="黑体"/>
        </w:rPr>
      </w:pPr>
    </w:p>
    <w:p w14:paraId="2CDB0CE5" w14:textId="7ABDD0D4" w:rsidR="00334ED0" w:rsidRPr="00035DFF" w:rsidRDefault="00773A32" w:rsidP="00773A32">
      <w:pPr>
        <w:pStyle w:val="a0"/>
        <w:jc w:val="center"/>
        <w:rPr>
          <w:rFonts w:ascii="黑体" w:eastAsia="黑体" w:hAnsi="黑体"/>
          <w:b/>
          <w:sz w:val="21"/>
          <w:szCs w:val="21"/>
        </w:rPr>
      </w:pPr>
      <w:bookmarkStart w:id="56" w:name="_Toc491896606"/>
      <w:r w:rsidRPr="00AF3AC4">
        <w:rPr>
          <w:rFonts w:ascii="黑体" w:eastAsia="黑体" w:hAnsi="黑体" w:hint="eastAsia"/>
          <w:noProof/>
        </w:rPr>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56"/>
    </w:p>
    <w:p w14:paraId="00DA86BD" w14:textId="653AE222" w:rsidR="00000FC4" w:rsidRPr="00000FC4" w:rsidRDefault="0073319C" w:rsidP="00000FC4">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00BF666C"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lastRenderedPageBreak/>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匹配关系如表</w:t>
      </w:r>
      <w:r w:rsidR="00334ED0">
        <w:rPr>
          <w:rStyle w:val="a4"/>
        </w:rPr>
        <w:t>3</w:t>
      </w:r>
      <w:r>
        <w:rPr>
          <w:rStyle w:val="a4"/>
        </w:rPr>
        <w:t>所示。</w:t>
      </w:r>
    </w:p>
    <w:p w14:paraId="6D143E95" w14:textId="47AA242E" w:rsidR="00000FC4" w:rsidRPr="00000FC4" w:rsidRDefault="00000FC4" w:rsidP="00000FC4">
      <w:pPr>
        <w:pStyle w:val="a7"/>
        <w:jc w:val="center"/>
        <w:rPr>
          <w:rStyle w:val="a4"/>
          <w:rFonts w:hAnsi="宋体"/>
        </w:rPr>
      </w:pPr>
      <w:bookmarkStart w:id="57"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57"/>
    </w:p>
    <w:tbl>
      <w:tblPr>
        <w:tblStyle w:val="aff1"/>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4"/>
              </w:rPr>
            </w:pPr>
            <w:r>
              <w:rPr>
                <w:rStyle w:val="a4"/>
              </w:rPr>
              <w:t>匹配</w:t>
            </w:r>
            <w:r>
              <w:rPr>
                <w:rStyle w:val="a4"/>
                <w:rFonts w:hint="eastAsia"/>
              </w:rPr>
              <w:t>字符</w:t>
            </w:r>
            <w:r>
              <w:rPr>
                <w:rStyle w:val="a4"/>
              </w:rPr>
              <w:t>串</w:t>
            </w:r>
          </w:p>
        </w:tc>
        <w:tc>
          <w:tcPr>
            <w:tcW w:w="4151" w:type="dxa"/>
          </w:tcPr>
          <w:p w14:paraId="5170DB40" w14:textId="77777777" w:rsidR="00000FC4" w:rsidRDefault="00000FC4" w:rsidP="00000FC4">
            <w:pPr>
              <w:pStyle w:val="a0"/>
              <w:ind w:firstLine="0"/>
              <w:rPr>
                <w:rStyle w:val="a4"/>
              </w:rPr>
            </w:pPr>
            <w:r>
              <w:rPr>
                <w:rStyle w:val="a4"/>
                <w:rFonts w:hint="eastAsia"/>
              </w:rPr>
              <w:t>功能</w:t>
            </w:r>
            <w:r>
              <w:rPr>
                <w:rStyle w:val="a4"/>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4"/>
              </w:rPr>
            </w:pPr>
            <w:r>
              <w:rPr>
                <w:rStyle w:val="a4"/>
              </w:rPr>
              <w:t>/issue</w:t>
            </w:r>
          </w:p>
        </w:tc>
        <w:tc>
          <w:tcPr>
            <w:tcW w:w="4151" w:type="dxa"/>
          </w:tcPr>
          <w:p w14:paraId="0AB76229" w14:textId="77777777" w:rsidR="00000FC4" w:rsidRDefault="00000FC4" w:rsidP="00000FC4">
            <w:pPr>
              <w:pStyle w:val="a0"/>
              <w:ind w:firstLine="0"/>
              <w:rPr>
                <w:rStyle w:val="a4"/>
              </w:rPr>
            </w:pPr>
            <w:r>
              <w:rPr>
                <w:rStyle w:val="a4"/>
                <w:rFonts w:hint="eastAsia"/>
              </w:rPr>
              <w:t>获</w:t>
            </w:r>
            <w:r>
              <w:rPr>
                <w:rStyle w:val="a4"/>
              </w:rPr>
              <w:t>取整本书</w:t>
            </w:r>
            <w:r>
              <w:rPr>
                <w:rStyle w:val="a4"/>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4"/>
              </w:rPr>
            </w:pPr>
            <w:r>
              <w:rPr>
                <w:rStyle w:val="a4"/>
              </w:rPr>
              <w:t>/getPageList</w:t>
            </w:r>
          </w:p>
        </w:tc>
        <w:tc>
          <w:tcPr>
            <w:tcW w:w="4151" w:type="dxa"/>
          </w:tcPr>
          <w:p w14:paraId="174A4947" w14:textId="77777777" w:rsidR="00000FC4" w:rsidRDefault="00000FC4" w:rsidP="00000FC4">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783B1B11" w14:textId="77777777" w:rsidR="00000FC4" w:rsidRDefault="00000FC4" w:rsidP="00000FC4">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EBAC2AF" w:rsidR="0073319C" w:rsidRDefault="00000FC4" w:rsidP="0073319C">
      <w:pPr>
        <w:pStyle w:val="30"/>
        <w:tabs>
          <w:tab w:val="left" w:pos="6960"/>
        </w:tabs>
        <w:spacing w:before="163" w:after="163" w:line="360" w:lineRule="auto"/>
      </w:pPr>
      <w:bookmarkStart w:id="58" w:name="_Toc487650811"/>
      <w:r>
        <w:rPr>
          <w:noProof/>
        </w:rPr>
        <w:lastRenderedPageBreak/>
        <w:drawing>
          <wp:anchor distT="0" distB="0" distL="114300" distR="114300" simplePos="0" relativeHeight="251710976" behindDoc="0" locked="0" layoutInCell="1" allowOverlap="1" wp14:anchorId="118AC729" wp14:editId="28889A8F">
            <wp:simplePos x="0" y="0"/>
            <wp:positionH relativeFrom="page">
              <wp:align>center</wp:align>
            </wp:positionH>
            <wp:positionV relativeFrom="paragraph">
              <wp:posOffset>431165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r w:rsidR="0073319C">
        <w:rPr>
          <w:rFonts w:hint="eastAsia"/>
        </w:rPr>
        <w:t>3.2.2离线</w:t>
      </w:r>
      <w:r w:rsidR="0073319C">
        <w:t>数据</w:t>
      </w:r>
      <w:r w:rsidR="0073319C">
        <w:rPr>
          <w:rFonts w:hint="eastAsia"/>
        </w:rPr>
        <w:t>提交</w:t>
      </w:r>
      <w:bookmarkEnd w:id="58"/>
    </w:p>
    <w:p w14:paraId="45DFFFF5" w14:textId="20BEF732" w:rsidR="00000FC4" w:rsidRPr="00000FC4" w:rsidRDefault="00000FC4" w:rsidP="00000FC4">
      <w:pPr>
        <w:pStyle w:val="a0"/>
        <w:jc w:val="center"/>
        <w:rPr>
          <w:b/>
          <w:sz w:val="21"/>
          <w:szCs w:val="21"/>
        </w:rPr>
      </w:pPr>
      <w:bookmarkStart w:id="59" w:name="_Toc491896607"/>
      <w:r w:rsidRPr="00000FC4">
        <w:rPr>
          <w:rFonts w:ascii="黑体" w:eastAsia="黑体" w:hAnsi="黑体" w:hint="eastAsia"/>
          <w:b/>
          <w:sz w:val="21"/>
          <w:szCs w:val="21"/>
        </w:rPr>
        <w:t xml:space="preserve">图 </w:t>
      </w:r>
      <w:r w:rsidRPr="00000FC4">
        <w:rPr>
          <w:rFonts w:ascii="黑体" w:eastAsia="黑体" w:hAnsi="黑体"/>
          <w:b/>
          <w:sz w:val="21"/>
          <w:szCs w:val="21"/>
        </w:rPr>
        <w:fldChar w:fldCharType="begin"/>
      </w:r>
      <w:r w:rsidRPr="00000FC4">
        <w:rPr>
          <w:rFonts w:ascii="黑体" w:eastAsia="黑体" w:hAnsi="黑体"/>
          <w:b/>
          <w:sz w:val="21"/>
          <w:szCs w:val="21"/>
        </w:rPr>
        <w:instrText xml:space="preserve"> </w:instrText>
      </w:r>
      <w:r w:rsidRPr="00000FC4">
        <w:rPr>
          <w:rFonts w:ascii="黑体" w:eastAsia="黑体" w:hAnsi="黑体" w:hint="eastAsia"/>
          <w:b/>
          <w:sz w:val="21"/>
          <w:szCs w:val="21"/>
        </w:rPr>
        <w:instrText>SEQ 图 \* ARABIC</w:instrText>
      </w:r>
      <w:r w:rsidRPr="00000FC4">
        <w:rPr>
          <w:rFonts w:ascii="黑体" w:eastAsia="黑体" w:hAnsi="黑体"/>
          <w:b/>
          <w:sz w:val="21"/>
          <w:szCs w:val="21"/>
        </w:rPr>
        <w:instrText xml:space="preserve"> </w:instrText>
      </w:r>
      <w:r w:rsidRPr="00000FC4">
        <w:rPr>
          <w:rFonts w:ascii="黑体" w:eastAsia="黑体" w:hAnsi="黑体"/>
          <w:b/>
          <w:sz w:val="21"/>
          <w:szCs w:val="21"/>
        </w:rPr>
        <w:fldChar w:fldCharType="separate"/>
      </w:r>
      <w:r w:rsidRPr="00000FC4">
        <w:rPr>
          <w:rFonts w:ascii="黑体" w:eastAsia="黑体" w:hAnsi="黑体"/>
          <w:b/>
          <w:noProof/>
          <w:sz w:val="21"/>
          <w:szCs w:val="21"/>
        </w:rPr>
        <w:t>4</w:t>
      </w:r>
      <w:r w:rsidRPr="00000FC4">
        <w:rPr>
          <w:rFonts w:ascii="黑体" w:eastAsia="黑体" w:hAnsi="黑体"/>
          <w:b/>
          <w:sz w:val="21"/>
          <w:szCs w:val="21"/>
        </w:rPr>
        <w:fldChar w:fldCharType="end"/>
      </w:r>
      <w:r w:rsidRPr="00000FC4">
        <w:rPr>
          <w:rFonts w:ascii="黑体" w:eastAsia="黑体" w:hAnsi="黑体"/>
          <w:b/>
          <w:sz w:val="21"/>
          <w:szCs w:val="21"/>
        </w:rPr>
        <w:t xml:space="preserve"> </w:t>
      </w:r>
      <w:r w:rsidRPr="00000FC4">
        <w:rPr>
          <w:rFonts w:ascii="黑体" w:eastAsia="黑体" w:hAnsi="黑体" w:hint="eastAsia"/>
          <w:b/>
          <w:sz w:val="21"/>
          <w:szCs w:val="21"/>
        </w:rPr>
        <w:t>离线表单提交</w:t>
      </w:r>
      <w:bookmarkEnd w:id="59"/>
    </w:p>
    <w:p w14:paraId="3D6CC1D9" w14:textId="6C291635"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3F73753A" w14:textId="54CDB02B" w:rsidR="00773A32" w:rsidRDefault="0073319C" w:rsidP="00773A32">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AAA825A" w14:textId="68750151" w:rsidR="00000FC4" w:rsidRDefault="00777E67" w:rsidP="00000FC4">
      <w:pPr>
        <w:pStyle w:val="a0"/>
        <w:rPr>
          <w:rFonts w:ascii="_GB2312" w:hAnsi="_GB2312"/>
          <w:color w:val="000000"/>
        </w:rPr>
      </w:pPr>
      <w:r>
        <w:rPr>
          <w:rFonts w:ascii="_GB2312" w:hAnsi="_GB2312"/>
          <w:noProof/>
        </w:rPr>
        <w:lastRenderedPageBreak/>
        <w:object w:dxaOrig="0" w:dyaOrig="0" w14:anchorId="7EB5AB97">
          <v:shape id="_x0000_s1047" type="#_x0000_t75" style="position:absolute;left:0;text-align:left;margin-left:19.3pt;margin-top:133.25pt;width:415.1pt;height:322.35pt;z-index:251712000;mso-position-horizontal-relative:text;mso-position-vertical-relative:text">
            <v:imagedata r:id="rId29" o:title=""/>
            <w10:wrap type="square"/>
          </v:shape>
          <o:OLEObject Type="Embed" ProgID="Visio.Drawing.15" ShapeID="_x0000_s1047" DrawAspect="Content" ObjectID="_1566652243" r:id="rId30"/>
        </w:object>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3C6126C9" w14:textId="77777777" w:rsidR="00000FC4" w:rsidRPr="00AF3AC4" w:rsidRDefault="00000FC4" w:rsidP="00000FC4">
      <w:pPr>
        <w:pStyle w:val="aff2"/>
        <w:keepNext/>
        <w:rPr>
          <w:rFonts w:ascii="黑体" w:eastAsia="黑体" w:hAnsi="黑体"/>
        </w:rPr>
      </w:pPr>
      <w:bookmarkStart w:id="60"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60"/>
    </w:p>
    <w:p w14:paraId="496EA003" w14:textId="50EE7955" w:rsidR="00334ED0" w:rsidRDefault="0073319C" w:rsidP="00000FC4">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98EBA37" w14:textId="1DF63866" w:rsidR="00000FC4" w:rsidRDefault="00000FC4" w:rsidP="00000FC4">
      <w:pPr>
        <w:pStyle w:val="a0"/>
        <w:rPr>
          <w:rFonts w:ascii="_GB2312" w:hAnsi="_GB2312"/>
        </w:rPr>
      </w:pPr>
    </w:p>
    <w:p w14:paraId="449767A4" w14:textId="29855D30" w:rsidR="00A81BC2" w:rsidRDefault="0073319C" w:rsidP="00334ED0">
      <w:pPr>
        <w:pStyle w:val="a0"/>
        <w:rPr>
          <w:rFonts w:ascii="_GB2312" w:hAnsi="_GB2312"/>
        </w:rPr>
      </w:pPr>
      <w:r>
        <w:rPr>
          <w:rFonts w:ascii="_GB2312" w:hAnsi="_GB2312" w:hint="eastAsia"/>
        </w:rPr>
        <w:t>具体</w:t>
      </w:r>
      <w:r>
        <w:rPr>
          <w:rFonts w:ascii="_GB2312" w:hAnsi="_GB2312"/>
        </w:rPr>
        <w:t>的实现如图</w:t>
      </w:r>
      <w:r w:rsidR="00267E2A">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186AB3AD" w14:textId="46819BD0" w:rsidR="0073319C" w:rsidRDefault="0073319C" w:rsidP="0073319C">
      <w:pPr>
        <w:pStyle w:val="30"/>
        <w:tabs>
          <w:tab w:val="left" w:pos="6960"/>
        </w:tabs>
        <w:spacing w:before="163" w:after="163" w:line="360" w:lineRule="auto"/>
      </w:pPr>
      <w:bookmarkStart w:id="61" w:name="_Toc487650812"/>
      <w:r>
        <w:t>3</w:t>
      </w:r>
      <w:r>
        <w:rPr>
          <w:rFonts w:hint="eastAsia"/>
        </w:rPr>
        <w:t>.2.</w:t>
      </w:r>
      <w:r>
        <w:t>3</w:t>
      </w:r>
      <w:r>
        <w:rPr>
          <w:rFonts w:hint="eastAsia"/>
        </w:rPr>
        <w:t>离线</w:t>
      </w:r>
      <w:r>
        <w:t>数据</w:t>
      </w:r>
      <w:r>
        <w:rPr>
          <w:rFonts w:hint="eastAsia"/>
        </w:rPr>
        <w:t>同</w:t>
      </w:r>
      <w:r>
        <w:t>步</w:t>
      </w:r>
      <w:bookmarkEnd w:id="61"/>
    </w:p>
    <w:p w14:paraId="36FA1FA3" w14:textId="63C9BB7E" w:rsidR="00254121" w:rsidRDefault="00254121" w:rsidP="00254121">
      <w:pPr>
        <w:pStyle w:val="a0"/>
      </w:pPr>
      <w:r>
        <w:rPr>
          <w:rFonts w:hint="eastAsia"/>
        </w:rPr>
        <w:t>对缓存中的数据进行</w:t>
      </w:r>
      <w:r>
        <w:rPr>
          <w:rFonts w:hint="eastAsia"/>
        </w:rPr>
        <w:t>同步</w:t>
      </w:r>
      <w:bookmarkStart w:id="62" w:name="_GoBack"/>
      <w:bookmarkEnd w:id="62"/>
      <w:r>
        <w:rPr>
          <w:rFonts w:hint="eastAsia"/>
        </w:rPr>
        <w:t>有三种不同的“策略”：</w:t>
      </w:r>
      <w:r>
        <w:t xml:space="preserve"> </w:t>
      </w:r>
    </w:p>
    <w:p w14:paraId="349C83B7" w14:textId="77777777" w:rsidR="00254121" w:rsidRDefault="00254121" w:rsidP="00254121">
      <w:pPr>
        <w:pStyle w:val="a0"/>
      </w:pPr>
      <w:r>
        <w:rPr>
          <w:rFonts w:hint="eastAsia"/>
        </w:rPr>
        <w:lastRenderedPageBreak/>
        <w:t>1.网络优先</w:t>
      </w:r>
    </w:p>
    <w:p w14:paraId="7375CBB5" w14:textId="77777777" w:rsidR="00254121" w:rsidRDefault="00254121" w:rsidP="00254121">
      <w:pPr>
        <w:pStyle w:val="a0"/>
      </w:pPr>
      <w:r>
        <w:rPr>
          <w:rFonts w:hint="eastAsia"/>
        </w:rPr>
        <w:t>总是尝试从服务器上获取数据，如果无法从服务器上获取，再转而从本地缓存中获取数据。如果希望总是显示最近的、经过更新的信息，那么可以选择这种策略。</w:t>
      </w:r>
    </w:p>
    <w:p w14:paraId="0914E2DB" w14:textId="77777777" w:rsidR="00254121" w:rsidRDefault="00254121" w:rsidP="00254121">
      <w:pPr>
        <w:pStyle w:val="a0"/>
      </w:pPr>
      <w:r>
        <w:rPr>
          <w:rFonts w:hint="eastAsia"/>
        </w:rPr>
        <w:t>2</w:t>
      </w:r>
      <w:r>
        <w:t>.</w:t>
      </w:r>
      <w:r>
        <w:rPr>
          <w:rFonts w:hint="eastAsia"/>
        </w:rPr>
        <w:t>本地优先</w:t>
      </w:r>
    </w:p>
    <w:p w14:paraId="014FA808" w14:textId="77777777" w:rsidR="00254121" w:rsidRDefault="00254121" w:rsidP="00254121">
      <w:pPr>
        <w:pStyle w:val="a0"/>
      </w:pPr>
      <w:r>
        <w:rPr>
          <w:rFonts w:hint="eastAsia"/>
        </w:rPr>
        <w:t>完全不会从网络上获取数据，而是通过本地缓存进行获取。如果应用能够接受显示被缓存的数据而不存在什么风险，那么这种方式非常适合。另一方面，这种方式的用户体验更好，因为通常来说不会产生任何延迟。</w:t>
      </w:r>
    </w:p>
    <w:p w14:paraId="67EDDE6C" w14:textId="77777777" w:rsidR="00254121" w:rsidRDefault="00254121" w:rsidP="00254121">
      <w:pPr>
        <w:pStyle w:val="a0"/>
      </w:pPr>
      <w:r>
        <w:rPr>
          <w:rFonts w:hint="eastAsia"/>
        </w:rPr>
        <w:t>对于性能与用户体验的改进使得本地缓存在许多场景中非常实用，这种实用性的关键条件在于数据无需进行实时显示。能够将数据在本地缓存中保留的时间越长，这种方式的优点就越突出。</w:t>
      </w:r>
    </w:p>
    <w:p w14:paraId="2B7AB2D3" w14:textId="77777777" w:rsidR="00254121" w:rsidRDefault="00254121" w:rsidP="00254121">
      <w:pPr>
        <w:pStyle w:val="a0"/>
      </w:pPr>
      <w:r>
        <w:rPr>
          <w:rFonts w:hint="eastAsia"/>
        </w:rPr>
        <w:t>3</w:t>
      </w:r>
      <w:r>
        <w:t>.</w:t>
      </w:r>
      <w:r>
        <w:rPr>
          <w:rFonts w:hint="eastAsia"/>
        </w:rPr>
        <w:t>混合 / 智能</w:t>
      </w:r>
    </w:p>
    <w:p w14:paraId="1D2B0293" w14:textId="77777777" w:rsidR="00254121" w:rsidRDefault="00254121" w:rsidP="00254121">
      <w:pPr>
        <w:pStyle w:val="a0"/>
      </w:pPr>
      <w:r>
        <w:rPr>
          <w:rFonts w:hint="eastAsia"/>
        </w:rPr>
        <w:t>这种方式在从服务端获取数据之前先从本地缓存中返回结果。可以选择等待服务端的通知，或是在后台对服务进行轮询的方式，对本地的缓存数据进行刷新。 这种机制能够在性能与用户体验之间取得一种良好的平衡，而它仍然会对本地缓存进行定期刷新，避免了为用户显示“过期”数据的风险。</w:t>
      </w:r>
    </w:p>
    <w:p w14:paraId="160E848A" w14:textId="77777777" w:rsidR="00254121" w:rsidRDefault="00254121" w:rsidP="00254121">
      <w:pPr>
        <w:pStyle w:val="a0"/>
      </w:pPr>
      <w:r w:rsidRPr="0046657A">
        <w:rPr>
          <w:rFonts w:hint="eastAsia"/>
        </w:rPr>
        <w:t>此外，通过某种服务端缓存的支持，可以有效地弥补本地缓存的不足之处。正如HTTP缓存一样，当需要从服务器获取数据的时候，客户端可以通过发送一个“修订号”以确认该数据是否已经被更新了。服务端将检查客户端所发送的修订号是否与服务器上的数据一致，根据结果不同，或者通知客户端不必更新数据，或者将最新的数据返回。</w:t>
      </w:r>
    </w:p>
    <w:p w14:paraId="45FF7262" w14:textId="77777777" w:rsidR="00254121" w:rsidRDefault="00254121" w:rsidP="00254121">
      <w:pPr>
        <w:pStyle w:val="a0"/>
      </w:pPr>
      <w:r>
        <w:rPr>
          <w:rFonts w:hint="eastAsia"/>
        </w:rPr>
        <w:t>网络优先和本地优先这两种策略是比较常见且容易实现的方案，而第三种“混合/ 智能”的策略是较难实现的。</w:t>
      </w:r>
    </w:p>
    <w:p w14:paraId="5142EE6D" w14:textId="74957A32" w:rsidR="00254121" w:rsidRPr="00254121" w:rsidRDefault="00254121" w:rsidP="00254121">
      <w:pPr>
        <w:pStyle w:val="a0"/>
      </w:pPr>
    </w:p>
    <w:p w14:paraId="0FC1B387" w14:textId="05B81907" w:rsidR="00254121" w:rsidRPr="00254121" w:rsidRDefault="00254121" w:rsidP="00254121">
      <w:pPr>
        <w:pStyle w:val="a0"/>
        <w:rPr>
          <w:rFonts w:hint="eastAsia"/>
        </w:rPr>
      </w:pPr>
      <w:r w:rsidRPr="00AF3AC4">
        <w:rPr>
          <w:rFonts w:hAnsi="黑体" w:hint="eastAsia"/>
          <w:b/>
          <w:noProof/>
        </w:rPr>
        <w:drawing>
          <wp:anchor distT="0" distB="0" distL="114300" distR="114300" simplePos="0" relativeHeight="251674112" behindDoc="0" locked="0" layoutInCell="1" allowOverlap="1" wp14:anchorId="2024A9B8" wp14:editId="08537514">
            <wp:simplePos x="0" y="0"/>
            <wp:positionH relativeFrom="page">
              <wp:posOffset>1416685</wp:posOffset>
            </wp:positionH>
            <wp:positionV relativeFrom="paragraph">
              <wp:posOffset>394335</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p>
    <w:p w14:paraId="696B6EE3" w14:textId="6A52CE10" w:rsidR="00334ED0" w:rsidRPr="00267E2A" w:rsidRDefault="00334ED0" w:rsidP="00334ED0">
      <w:pPr>
        <w:pStyle w:val="aff2"/>
        <w:keepNext/>
      </w:pPr>
      <w:bookmarkStart w:id="63" w:name="_Toc491896609"/>
      <w:r w:rsidRPr="00AF3AC4">
        <w:rPr>
          <w:rFonts w:ascii="黑体" w:eastAsia="黑体" w:hAnsi="黑体" w:hint="eastAsia"/>
        </w:rPr>
        <w:lastRenderedPageBreak/>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63"/>
    </w:p>
    <w:p w14:paraId="541864A7" w14:textId="54986091" w:rsidR="004A2C5E" w:rsidRPr="00334ED0" w:rsidRDefault="0073319C" w:rsidP="00334ED0">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45F489AB" w14:textId="3C1E6394" w:rsidR="00350490" w:rsidRPr="00267E2A" w:rsidRDefault="00350490" w:rsidP="00267E2A">
      <w:pPr>
        <w:pStyle w:val="2"/>
      </w:pPr>
      <w:bookmarkStart w:id="64" w:name="_Toc324178435"/>
      <w:bookmarkStart w:id="65" w:name="_Toc324179056"/>
      <w:bookmarkStart w:id="66" w:name="_Toc324432722"/>
      <w:bookmarkStart w:id="67" w:name="_Toc326079868"/>
      <w:r>
        <w:rPr>
          <w:rFonts w:hint="eastAsia"/>
        </w:rPr>
        <w:t>3.</w:t>
      </w:r>
      <w:bookmarkEnd w:id="64"/>
      <w:bookmarkEnd w:id="65"/>
      <w:bookmarkEnd w:id="66"/>
      <w:bookmarkEnd w:id="67"/>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00DAF347">
            <wp:simplePos x="0" y="0"/>
            <wp:positionH relativeFrom="margin">
              <wp:align>center</wp:align>
            </wp:positionH>
            <wp:positionV relativeFrom="paragraph">
              <wp:posOffset>1342390</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65986502" w14:textId="77777777" w:rsidR="00000FC4" w:rsidRPr="00AF3AC4" w:rsidRDefault="00000FC4" w:rsidP="00000FC4">
      <w:pPr>
        <w:pStyle w:val="aff2"/>
        <w:keepNext/>
        <w:rPr>
          <w:rFonts w:ascii="黑体" w:eastAsia="黑体" w:hAnsi="黑体"/>
        </w:rPr>
      </w:pPr>
      <w:bookmarkStart w:id="68" w:name="_Toc491896610"/>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bookmarkEnd w:id="68"/>
    </w:p>
    <w:p w14:paraId="7619C1D6" w14:textId="77777777" w:rsidR="00000FC4" w:rsidRDefault="00000FC4" w:rsidP="00350490">
      <w:pPr>
        <w:pStyle w:val="a0"/>
      </w:pP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4B52E701" w:rsidR="00350490" w:rsidRDefault="00777E67" w:rsidP="00350490">
      <w:pPr>
        <w:pStyle w:val="a0"/>
      </w:pPr>
      <w:r>
        <w:rPr>
          <w:noProof/>
        </w:rPr>
        <w:lastRenderedPageBreak/>
        <w:object w:dxaOrig="0" w:dyaOrig="0" w14:anchorId="595604D1">
          <v:shape id="_x0000_s1039" type="#_x0000_t75" style="position:absolute;left:0;text-align:left;margin-left:-.55pt;margin-top:89.85pt;width:453.5pt;height:352.5pt;z-index:251694592;mso-position-horizontal-relative:text;mso-position-vertical-relative:text">
            <v:imagedata r:id="rId33" o:title=""/>
            <w10:wrap type="square"/>
          </v:shape>
          <o:OLEObject Type="Embed" ProgID="Visio.Drawing.15" ShapeID="_x0000_s1039" DrawAspect="Content" ObjectID="_1566652244" r:id="rId34"/>
        </w:object>
      </w:r>
      <w:r w:rsidR="00350490">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53A3BB3D" w:rsidR="00350490" w:rsidRDefault="00350490" w:rsidP="00350490">
      <w:pPr>
        <w:pStyle w:val="a0"/>
      </w:pPr>
      <w:r>
        <w:rPr>
          <w:rFonts w:hint="eastAsia"/>
        </w:rPr>
        <w:t>离线应用分层设计图如图</w:t>
      </w:r>
      <w:r w:rsidR="00267E2A">
        <w:t>8</w:t>
      </w:r>
      <w:r>
        <w:rPr>
          <w:rFonts w:hint="eastAsia"/>
        </w:rPr>
        <w:t>所示。</w:t>
      </w:r>
    </w:p>
    <w:p w14:paraId="0FE88AA0" w14:textId="77777777" w:rsidR="00000FC4" w:rsidRPr="00AF3AC4" w:rsidRDefault="00000FC4" w:rsidP="00000FC4">
      <w:pPr>
        <w:pStyle w:val="aff2"/>
        <w:keepNext/>
        <w:rPr>
          <w:rFonts w:ascii="黑体" w:eastAsia="黑体" w:hAnsi="黑体"/>
        </w:rPr>
      </w:pPr>
      <w:bookmarkStart w:id="69" w:name="_Toc491896611"/>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bookmarkEnd w:id="69"/>
    </w:p>
    <w:p w14:paraId="0776895A" w14:textId="6635BC49" w:rsidR="00350490" w:rsidRDefault="00350490" w:rsidP="00350490">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F34F067" w14:textId="77777777" w:rsidR="00350490" w:rsidRDefault="00350490" w:rsidP="00350490">
      <w:pPr>
        <w:pStyle w:val="a0"/>
      </w:pPr>
      <w:r w:rsidRPr="009C143C">
        <w:rPr>
          <w:rFonts w:hint="eastAsia"/>
        </w:rPr>
        <w:lastRenderedPageBreak/>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0D24E179" w:rsidR="00350490" w:rsidRPr="000B3ECD" w:rsidRDefault="00777E67" w:rsidP="00350490">
      <w:pPr>
        <w:pStyle w:val="a0"/>
        <w:rPr>
          <w:rFonts w:hAnsi="宋体"/>
        </w:rPr>
      </w:pPr>
      <w:r>
        <w:rPr>
          <w:rFonts w:hAnsi="宋体" w:cs="宋体"/>
          <w:b/>
          <w:noProof/>
        </w:rPr>
        <w:object w:dxaOrig="0" w:dyaOrig="0" w14:anchorId="7F89DFF1">
          <v:shape id="_x0000_s1029" type="#_x0000_t75" style="position:absolute;left:0;text-align:left;margin-left:19.6pt;margin-top:254.3pt;width:414.65pt;height:157.6pt;z-index:251681280;mso-position-horizontal-relative:text;mso-position-vertical-relative:text">
            <v:imagedata r:id="rId35" o:title=""/>
            <w10:wrap type="square"/>
          </v:shape>
          <o:OLEObject Type="Embed" ProgID="Visio.Drawing.11" ShapeID="_x0000_s1029" DrawAspect="Content" ObjectID="_1566652245" r:id="rId36"/>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642090CB" w:rsidR="00350490" w:rsidRPr="00AF3AC4" w:rsidRDefault="00350490" w:rsidP="00AF3AC4">
      <w:pPr>
        <w:pStyle w:val="aff2"/>
        <w:keepNext/>
        <w:rPr>
          <w:rFonts w:ascii="黑体" w:eastAsia="黑体" w:hAnsi="黑体"/>
        </w:rPr>
      </w:pPr>
      <w:bookmarkStart w:id="70" w:name="_Toc491896612"/>
      <w:r w:rsidRPr="00AF3AC4">
        <w:rPr>
          <w:rFonts w:ascii="黑体" w:eastAsia="黑体" w:hAnsi="黑体"/>
        </w:rPr>
        <w:t>图</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9</w:t>
      </w:r>
      <w:r w:rsidR="009878B1"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70"/>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71" w:name="_Toc326079879"/>
      <w:r>
        <w:rPr>
          <w:rFonts w:hint="eastAsia"/>
        </w:rPr>
        <w:t>3.</w:t>
      </w:r>
      <w:r w:rsidR="001F1385">
        <w:t>4</w:t>
      </w:r>
      <w:r w:rsidR="000008D9">
        <w:rPr>
          <w:rFonts w:hint="eastAsia"/>
        </w:rPr>
        <w:t>本章小结</w:t>
      </w:r>
      <w:bookmarkEnd w:id="71"/>
    </w:p>
    <w:p w14:paraId="514743E2" w14:textId="36041DA1" w:rsidR="00E53D3F" w:rsidRDefault="00E53D3F" w:rsidP="00E53D3F">
      <w:pPr>
        <w:pStyle w:val="a0"/>
        <w:rPr>
          <w:rFonts w:ascii="_GB2312" w:hAnsi="_GB2312"/>
          <w:color w:val="000000"/>
        </w:rPr>
      </w:pPr>
      <w:r>
        <w:rPr>
          <w:rFonts w:hint="eastAsia"/>
        </w:rPr>
        <w:t>本节</w:t>
      </w:r>
      <w:r w:rsidR="00212210">
        <w:rPr>
          <w:rFonts w:hint="eastAsia"/>
        </w:rPr>
        <w:t>着重于离线应用框架</w:t>
      </w:r>
      <w:r w:rsidR="00212210">
        <w:t>总体</w:t>
      </w:r>
      <w:r w:rsidR="00212210">
        <w:rPr>
          <w:rFonts w:hint="eastAsia"/>
        </w:rPr>
        <w:t>设计，</w:t>
      </w:r>
      <w:r w:rsidR="00212210">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w:t>
      </w:r>
      <w:r w:rsidR="00212210">
        <w:rPr>
          <w:rFonts w:ascii="_GB2312" w:hAnsi="_GB2312" w:hint="eastAsia"/>
          <w:color w:val="000000"/>
        </w:rPr>
        <w:lastRenderedPageBreak/>
        <w:t>况，阅读体验效果差。</w:t>
      </w:r>
      <w:r w:rsidR="00212210">
        <w:rPr>
          <w:rFonts w:hint="eastAsia"/>
        </w:rPr>
        <w:t>目前，大多数的网站程序通过缓存</w:t>
      </w:r>
      <w:r w:rsidR="00212210">
        <w:rPr>
          <w:rFonts w:hint="eastAsia"/>
          <w:lang w:val="zh-TW"/>
        </w:rPr>
        <w:t>网站的静态资源提高网站的访问速度。当网络连接断开的情况下，无法响应用户发送的异步请求和数据交互。</w:t>
      </w:r>
      <w:r w:rsidR="00212210">
        <w:rPr>
          <w:rFonts w:ascii="_GB2312" w:hAnsi="_GB2312" w:hint="eastAsia"/>
          <w:color w:val="000000"/>
        </w:rPr>
        <w:t>本</w:t>
      </w:r>
      <w:r w:rsidR="00212210">
        <w:rPr>
          <w:rFonts w:ascii="_GB2312" w:hAnsi="_GB2312"/>
          <w:color w:val="000000"/>
        </w:rPr>
        <w:t>离线框架</w:t>
      </w:r>
      <w:r w:rsidR="00212210">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72" w:name="_Toc324178444"/>
      <w:bookmarkStart w:id="73" w:name="_Toc324179065"/>
      <w:bookmarkStart w:id="74" w:name="_Toc324432736"/>
      <w:bookmarkStart w:id="75"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72"/>
      <w:bookmarkEnd w:id="73"/>
      <w:bookmarkEnd w:id="74"/>
      <w:bookmarkEnd w:id="75"/>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2FA16D73"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w:t>
      </w:r>
      <w:r>
        <w:rPr>
          <w:rFonts w:ascii="宋体" w:eastAsia="宋体" w:hAnsi="宋体" w:cs="宋体"/>
          <w:lang w:val="zh-TW" w:eastAsia="zh-TW"/>
        </w:rPr>
        <w:lastRenderedPageBreak/>
        <w:t>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2"/>
        <w:keepNext/>
        <w:rPr>
          <w:rFonts w:ascii="黑体" w:eastAsia="黑体" w:hAnsi="黑体"/>
        </w:rPr>
      </w:pPr>
      <w:bookmarkStart w:id="76"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76"/>
    </w:p>
    <w:p w14:paraId="28F2B58F" w14:textId="318EFA18" w:rsidR="004873F6" w:rsidRPr="004873F6" w:rsidRDefault="004873F6" w:rsidP="004873F6">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77" w:name="_Toc324178445"/>
      <w:bookmarkStart w:id="78" w:name="_Toc324179066"/>
      <w:bookmarkStart w:id="79" w:name="_Toc324432737"/>
      <w:bookmarkStart w:id="80" w:name="_Toc326079881"/>
      <w:r>
        <w:rPr>
          <w:rFonts w:hint="eastAsia"/>
        </w:rPr>
        <w:t>4.</w:t>
      </w:r>
      <w:r w:rsidR="00EE7CAC">
        <w:t>2</w:t>
      </w:r>
      <w:r>
        <w:rPr>
          <w:rFonts w:hint="eastAsia"/>
        </w:rPr>
        <w:t xml:space="preserve"> </w:t>
      </w:r>
      <w:bookmarkEnd w:id="77"/>
      <w:bookmarkEnd w:id="78"/>
      <w:bookmarkEnd w:id="79"/>
      <w:bookmarkEnd w:id="80"/>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777E67">
      <w:pPr>
        <w:pStyle w:val="30"/>
        <w:tabs>
          <w:tab w:val="left" w:pos="6960"/>
        </w:tabs>
        <w:spacing w:before="163" w:after="163" w:line="360" w:lineRule="auto"/>
      </w:pPr>
      <w:bookmarkStart w:id="81" w:name="_Toc313621010"/>
      <w:bookmarkStart w:id="82" w:name="_Toc324178447"/>
      <w:bookmarkStart w:id="83" w:name="_Toc324179068"/>
      <w:bookmarkStart w:id="84" w:name="_Toc324432739"/>
      <w:bookmarkStart w:id="85" w:name="_Toc326079883"/>
      <w:r>
        <w:rPr>
          <w:noProof/>
        </w:rPr>
        <w:object w:dxaOrig="0" w:dyaOrig="0" w14:anchorId="371D190B">
          <v:shape id="_x0000_s1035" type="#_x0000_t75" style="position:absolute;margin-left:.85pt;margin-top:29.3pt;width:452.4pt;height:146.15pt;z-index:251690496;mso-position-horizontal-relative:text;mso-position-vertical-relative:text">
            <v:imagedata r:id="rId39" o:title=""/>
            <w10:wrap type="square"/>
          </v:shape>
          <o:OLEObject Type="Embed" ProgID="Visio.Drawing.15" ShapeID="_x0000_s1035" DrawAspect="Content" ObjectID="_1566652246" r:id="rId40"/>
        </w:object>
      </w:r>
      <w:r w:rsidR="0065406C">
        <w:rPr>
          <w:rFonts w:hint="eastAsia"/>
        </w:rPr>
        <w:t>4.</w:t>
      </w:r>
      <w:r w:rsidR="00360CD9">
        <w:t>2</w:t>
      </w:r>
      <w:r w:rsidR="000008D9">
        <w:rPr>
          <w:rFonts w:hint="eastAsia"/>
        </w:rPr>
        <w:t xml:space="preserve">.1 </w:t>
      </w:r>
      <w:bookmarkEnd w:id="81"/>
      <w:bookmarkEnd w:id="82"/>
      <w:bookmarkEnd w:id="83"/>
      <w:bookmarkEnd w:id="84"/>
      <w:bookmarkEnd w:id="85"/>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2"/>
        <w:keepNext/>
        <w:rPr>
          <w:rFonts w:ascii="黑体" w:eastAsia="黑体" w:hAnsi="黑体"/>
        </w:rPr>
      </w:pPr>
      <w:bookmarkStart w:id="86"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86"/>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w:t>
      </w:r>
      <w:r w:rsidR="002118A9">
        <w:lastRenderedPageBreak/>
        <w:t>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777E67" w:rsidP="001F500E">
      <w:pPr>
        <w:pStyle w:val="a0"/>
      </w:pPr>
      <w:r>
        <w:rPr>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1" o:title=""/>
            <w10:wrap type="square"/>
          </v:shape>
          <o:OLEObject Type="Embed" ProgID="Visio.Drawing.15" ShapeID="_x0000_s1040" DrawAspect="Content" ObjectID="_1566652247" r:id="rId42"/>
        </w:object>
      </w:r>
      <w:r w:rsidR="001F500E" w:rsidRPr="001F500E">
        <w:rPr>
          <w:rFonts w:hint="eastAsia"/>
        </w:rPr>
        <w:t>服务器</w:t>
      </w:r>
      <w:proofErr w:type="gramStart"/>
      <w:r w:rsidR="001F500E" w:rsidRPr="001F500E">
        <w:rPr>
          <w:rFonts w:hint="eastAsia"/>
        </w:rPr>
        <w:t>端采用</w:t>
      </w:r>
      <w:proofErr w:type="gramEnd"/>
      <w:r w:rsidR="001F500E" w:rsidRPr="001F500E">
        <w:rPr>
          <w:rFonts w:hint="eastAsia"/>
        </w:rPr>
        <w:t>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2"/>
        <w:keepNext/>
        <w:rPr>
          <w:rFonts w:ascii="黑体" w:eastAsia="黑体" w:hAnsi="黑体"/>
        </w:rPr>
      </w:pPr>
      <w:bookmarkStart w:id="87"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87"/>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w:t>
      </w:r>
      <w:proofErr w:type="gramStart"/>
      <w:r>
        <w:rPr>
          <w:rFonts w:hint="eastAsia"/>
        </w:rPr>
        <w:t>结构</w:t>
      </w:r>
      <w:r w:rsidR="0037258A">
        <w:rPr>
          <w:rFonts w:hint="eastAsia"/>
        </w:rPr>
        <w:t>简结清晰</w:t>
      </w:r>
      <w:proofErr w:type="gramEnd"/>
      <w:r w:rsidR="0037258A">
        <w:rPr>
          <w:rFonts w:hint="eastAsia"/>
        </w:rPr>
        <w:t>，分层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w:t>
      </w:r>
      <w:proofErr w:type="gramStart"/>
      <w:r w:rsidR="00102AFC">
        <w:rPr>
          <w:rFonts w:hint="eastAsia"/>
        </w:rPr>
        <w:t>层展示</w:t>
      </w:r>
      <w:proofErr w:type="gramEnd"/>
      <w:r w:rsidR="00102AFC">
        <w:rPr>
          <w:rFonts w:hint="eastAsia"/>
        </w:rPr>
        <w:t>包括阅读页</w:t>
      </w:r>
      <w:r w:rsidR="00102AFC">
        <w:rPr>
          <w:rFonts w:hint="eastAsia"/>
        </w:rPr>
        <w:lastRenderedPageBreak/>
        <w:t>面、书刊列表、书刊管理、在线设计、在线发行。请求</w:t>
      </w:r>
      <w:proofErr w:type="gramStart"/>
      <w:r w:rsidR="00102AFC">
        <w:rPr>
          <w:rFonts w:hint="eastAsia"/>
        </w:rPr>
        <w:t>控制层</w:t>
      </w:r>
      <w:r>
        <w:rPr>
          <w:rFonts w:hint="eastAsia"/>
        </w:rPr>
        <w:t>用</w:t>
      </w:r>
      <w:r w:rsidR="00102AFC">
        <w:rPr>
          <w:rFonts w:hint="eastAsia"/>
        </w:rPr>
        <w:t>统一</w:t>
      </w:r>
      <w:proofErr w:type="gramEnd"/>
      <w:r w:rsidR="00102AFC">
        <w:rPr>
          <w:rFonts w:hint="eastAsia"/>
        </w:rPr>
        <w:t>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w:t>
      </w:r>
      <w:proofErr w:type="gramStart"/>
      <w:r w:rsidR="00473744">
        <w:rPr>
          <w:rFonts w:hint="eastAsia"/>
        </w:rPr>
        <w:t>取相</w:t>
      </w:r>
      <w:r w:rsidR="00473744">
        <w:t>关</w:t>
      </w:r>
      <w:proofErr w:type="gramEnd"/>
      <w:r>
        <w:rPr>
          <w:rFonts w:hint="eastAsia"/>
        </w:rPr>
        <w:t>数据返回到前端视图层。后台服务上的数据源，包括图片服务器、应用服务器、关系数据库和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777E67">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3" o:title=""/>
            <w10:wrap type="square"/>
          </v:shape>
          <o:OLEObject Type="Embed" ProgID="Visio.Drawing.15" ShapeID="_x0000_s1041" DrawAspect="Content" ObjectID="_1566652248" r:id="rId44"/>
        </w:object>
      </w:r>
      <w:r>
        <w:t>实现。</w:t>
      </w:r>
    </w:p>
    <w:p w14:paraId="5D949A5C" w14:textId="02D23271" w:rsidR="004873F6" w:rsidRPr="00AF3AC4" w:rsidRDefault="008626B0" w:rsidP="00AF3AC4">
      <w:pPr>
        <w:pStyle w:val="aff2"/>
        <w:keepNext/>
        <w:rPr>
          <w:rFonts w:ascii="黑体" w:eastAsia="黑体" w:hAnsi="黑体"/>
        </w:rPr>
      </w:pPr>
      <w:bookmarkStart w:id="88"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88"/>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777E67" w:rsidP="00C96C44">
      <w:pPr>
        <w:pStyle w:val="a0"/>
        <w:jc w:val="center"/>
      </w:pPr>
      <w:bookmarkStart w:id="89" w:name="_Toc491896617"/>
      <w:r>
        <w:rPr>
          <w:rFonts w:ascii="黑体" w:eastAsia="黑体" w:hAnsi="黑体"/>
          <w:b/>
          <w:sz w:val="21"/>
          <w:szCs w:val="21"/>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5" o:title=""/>
            <w10:wrap type="square"/>
          </v:shape>
          <o:OLEObject Type="Embed" ProgID="Visio.Drawing.15" ShapeID="_x0000_s1045" DrawAspect="Content" ObjectID="_1566652249" r:id="rId46"/>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89"/>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w:t>
      </w:r>
      <w:proofErr w:type="gramStart"/>
      <w:r w:rsidR="00F55FA5" w:rsidRPr="00F55FA5">
        <w:rPr>
          <w:rFonts w:hint="eastAsia"/>
        </w:rPr>
        <w:t>建用户</w:t>
      </w:r>
      <w:proofErr w:type="gramEnd"/>
      <w:r w:rsidR="00F55FA5" w:rsidRPr="00F55FA5">
        <w:rPr>
          <w:rFonts w:hint="eastAsia"/>
        </w:rPr>
        <w:t>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2"/>
        <w:keepNext/>
      </w:pPr>
      <w:bookmarkStart w:id="90"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90"/>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2"/>
        <w:keepNext/>
        <w:rPr>
          <w:lang w:eastAsia="zh-TW"/>
        </w:rPr>
      </w:pPr>
      <w:bookmarkStart w:id="91"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91"/>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92" w:name="_Toc313621014"/>
      <w:bookmarkStart w:id="93" w:name="_Toc324178451"/>
      <w:bookmarkStart w:id="94" w:name="_Toc324179072"/>
      <w:bookmarkStart w:id="95" w:name="_Toc324432743"/>
      <w:bookmarkStart w:id="96" w:name="_Toc326079887"/>
      <w:r>
        <w:rPr>
          <w:rFonts w:hint="eastAsia"/>
        </w:rPr>
        <w:t>4.</w:t>
      </w:r>
      <w:r w:rsidR="00EE7CAC">
        <w:t>3</w:t>
      </w:r>
      <w:r w:rsidR="000008D9">
        <w:rPr>
          <w:rFonts w:hint="eastAsia"/>
        </w:rPr>
        <w:t>.</w:t>
      </w:r>
      <w:r w:rsidR="00473AA3">
        <w:t>2</w:t>
      </w:r>
      <w:r w:rsidR="000008D9">
        <w:rPr>
          <w:rFonts w:hint="eastAsia"/>
        </w:rPr>
        <w:t xml:space="preserve"> </w:t>
      </w:r>
      <w:bookmarkEnd w:id="92"/>
      <w:bookmarkEnd w:id="93"/>
      <w:bookmarkEnd w:id="94"/>
      <w:bookmarkEnd w:id="95"/>
      <w:bookmarkEnd w:id="96"/>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w:t>
      </w:r>
      <w:proofErr w:type="gramStart"/>
      <w:r w:rsidR="00850853">
        <w:t>和没网的</w:t>
      </w:r>
      <w:proofErr w:type="gramEnd"/>
      <w:r w:rsidR="00850853">
        <w:t>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97" w:name="_Toc324178453"/>
      <w:bookmarkStart w:id="98" w:name="_Toc324179074"/>
      <w:bookmarkStart w:id="99" w:name="_Toc324432745"/>
      <w:bookmarkStart w:id="100" w:name="_Toc326079889"/>
      <w:r>
        <w:rPr>
          <w:rFonts w:hint="eastAsia"/>
        </w:rPr>
        <w:t>4.</w:t>
      </w:r>
      <w:r w:rsidR="00EE7CAC">
        <w:t>4</w:t>
      </w:r>
      <w:r w:rsidR="000008D9">
        <w:rPr>
          <w:rFonts w:hint="eastAsia"/>
        </w:rPr>
        <w:t xml:space="preserve"> </w:t>
      </w:r>
      <w:bookmarkEnd w:id="97"/>
      <w:bookmarkEnd w:id="98"/>
      <w:bookmarkEnd w:id="99"/>
      <w:bookmarkEnd w:id="100"/>
      <w:r w:rsidR="00E73C0F" w:rsidRPr="00E73C0F">
        <w:rPr>
          <w:rFonts w:hint="eastAsia"/>
        </w:rPr>
        <w:t>参考PWP框架及离线体验测试</w:t>
      </w:r>
    </w:p>
    <w:p w14:paraId="3582AE22" w14:textId="3DE79EBC" w:rsidR="00E73C0F" w:rsidRPr="00000FC4" w:rsidRDefault="00000FC4" w:rsidP="00E73C0F">
      <w:pPr>
        <w:pStyle w:val="a0"/>
        <w:rPr>
          <w:rFonts w:hAnsi="宋体"/>
        </w:rPr>
      </w:pPr>
      <w:r w:rsidRPr="00000FC4">
        <w:rPr>
          <w:rStyle w:val="a4"/>
          <w:rFonts w:hAnsi="宋体"/>
        </w:rPr>
        <w:lastRenderedPageBreak/>
        <w:t>携式</w:t>
      </w:r>
      <w:r w:rsidRPr="00000FC4">
        <w:rPr>
          <w:rStyle w:val="Hyperlink0"/>
          <w:rFonts w:hAnsi="宋体" w:hint="eastAsia"/>
        </w:rPr>
        <w:t>网络</w:t>
      </w:r>
      <w:r w:rsidRPr="00000FC4">
        <w:rPr>
          <w:rStyle w:val="a4"/>
          <w:rFonts w:hAnsi="宋体"/>
        </w:rPr>
        <w:t>出版物</w:t>
      </w:r>
      <w:r w:rsidRPr="00000FC4">
        <w:rPr>
          <w:rFonts w:hAnsi="宋体"/>
          <w:lang w:eastAsia="zh-TW"/>
        </w:rPr>
        <w:t>PWP</w:t>
      </w:r>
      <w:r w:rsidRPr="00000FC4">
        <w:rPr>
          <w:rStyle w:val="a4"/>
          <w:rFonts w:hAnsi="宋体"/>
        </w:rPr>
        <w:t>（</w:t>
      </w:r>
      <w:r w:rsidRPr="00000FC4">
        <w:rPr>
          <w:rFonts w:hAnsi="宋体"/>
          <w:lang w:eastAsia="zh-TW"/>
        </w:rPr>
        <w:t>Portable Web Publications</w:t>
      </w:r>
      <w:r w:rsidRPr="00000FC4">
        <w:rPr>
          <w:rStyle w:val="a4"/>
          <w:rFonts w:hAnsi="宋体"/>
        </w:rPr>
        <w:t>）</w:t>
      </w:r>
      <w:r w:rsidRPr="00000FC4">
        <w:rPr>
          <w:rStyle w:val="a4"/>
          <w:rFonts w:hAnsi="宋体" w:hint="eastAsia"/>
        </w:rPr>
        <w:t>，是W3C委员会为</w:t>
      </w:r>
      <w:r w:rsidRPr="00000FC4">
        <w:rPr>
          <w:rStyle w:val="a4"/>
          <w:rFonts w:hAnsi="宋体"/>
        </w:rPr>
        <w:t>开放式的网络上定义</w:t>
      </w:r>
      <w:proofErr w:type="gramStart"/>
      <w:r w:rsidRPr="00000FC4">
        <w:rPr>
          <w:rStyle w:val="a4"/>
          <w:rFonts w:hAnsi="宋体"/>
        </w:rPr>
        <w:t>一</w:t>
      </w:r>
      <w:proofErr w:type="gramEnd"/>
      <w:r w:rsidRPr="00000FC4">
        <w:rPr>
          <w:rStyle w:val="a4"/>
          <w:rFonts w:hAnsi="宋体"/>
        </w:rPr>
        <w:t>套数字出版的标准</w:t>
      </w:r>
      <w:r w:rsidRPr="00000FC4">
        <w:rPr>
          <w:rStyle w:val="a4"/>
          <w:rFonts w:hAnsi="宋体" w:hint="eastAsia"/>
        </w:rPr>
        <w:t>。W3C委员会为数字出版标准工作提出了便携式网络出版物技术挑战。其研究的主要目的是提出怎样让电子书阅读在浏览器中可以方便，便捷的实现。</w:t>
      </w:r>
      <w:r w:rsidR="004F26A0">
        <w:rPr>
          <w:rStyle w:val="a4"/>
          <w:rFonts w:hAnsi="宋体" w:hint="eastAsia"/>
        </w:rPr>
        <w:t>本</w:t>
      </w:r>
      <w:r w:rsidR="004F26A0">
        <w:rPr>
          <w:rStyle w:val="a4"/>
          <w:rFonts w:hAnsi="宋体"/>
        </w:rPr>
        <w:t>节对</w:t>
      </w:r>
      <w:r w:rsidR="004F26A0">
        <w:rPr>
          <w:rStyle w:val="a4"/>
          <w:rFonts w:hint="eastAsia"/>
        </w:rPr>
        <w:t>便携式网络出版物的</w:t>
      </w:r>
      <w:r w:rsidR="004F26A0">
        <w:rPr>
          <w:rStyle w:val="a4"/>
        </w:rPr>
        <w:t>需求进行分析，并以此为参考实现，</w:t>
      </w:r>
      <w:r w:rsidR="006232C0">
        <w:rPr>
          <w:rStyle w:val="a4"/>
          <w:rFonts w:hint="eastAsia"/>
        </w:rPr>
        <w:t>并</w:t>
      </w:r>
      <w:r w:rsidR="006232C0">
        <w:rPr>
          <w:rStyle w:val="a4"/>
        </w:rPr>
        <w:t>测</w:t>
      </w:r>
      <w:r w:rsidR="004F26A0">
        <w:rPr>
          <w:rStyle w:val="a4"/>
        </w:rPr>
        <w:t>试。</w:t>
      </w:r>
    </w:p>
    <w:p w14:paraId="4DFB0632" w14:textId="4AA05152" w:rsidR="000008D9" w:rsidRDefault="00DD2F75">
      <w:pPr>
        <w:pStyle w:val="30"/>
        <w:tabs>
          <w:tab w:val="left" w:pos="6960"/>
        </w:tabs>
        <w:spacing w:before="163" w:after="163" w:line="360" w:lineRule="auto"/>
      </w:pPr>
      <w:bookmarkStart w:id="101" w:name="_Toc324178454"/>
      <w:bookmarkStart w:id="102" w:name="_Toc324179075"/>
      <w:bookmarkStart w:id="103" w:name="_Toc324432746"/>
      <w:bookmarkStart w:id="104" w:name="_Toc326079890"/>
      <w:r>
        <w:rPr>
          <w:rFonts w:hint="eastAsia"/>
        </w:rPr>
        <w:t>4.</w:t>
      </w:r>
      <w:r w:rsidR="00EE7CAC">
        <w:t>4</w:t>
      </w:r>
      <w:r w:rsidR="000008D9">
        <w:rPr>
          <w:rFonts w:hint="eastAsia"/>
        </w:rPr>
        <w:t xml:space="preserve">.1 </w:t>
      </w:r>
      <w:bookmarkEnd w:id="101"/>
      <w:bookmarkEnd w:id="102"/>
      <w:bookmarkEnd w:id="103"/>
      <w:bookmarkEnd w:id="104"/>
      <w:r w:rsidR="00E73C0F" w:rsidRPr="00E73C0F">
        <w:rPr>
          <w:rFonts w:hint="eastAsia"/>
        </w:rPr>
        <w:t>PWP框架参考</w:t>
      </w:r>
    </w:p>
    <w:p w14:paraId="4608F963"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在线和离线</w:t>
      </w:r>
    </w:p>
    <w:p w14:paraId="61541CC9" w14:textId="77777777" w:rsidR="00000FC4" w:rsidRPr="005173FC" w:rsidRDefault="00000FC4" w:rsidP="00000FC4">
      <w:pPr>
        <w:pStyle w:val="a0"/>
        <w:ind w:firstLineChars="100" w:firstLine="240"/>
        <w:rPr>
          <w:rStyle w:val="a4"/>
        </w:rPr>
      </w:pPr>
      <w:r w:rsidRPr="005173FC">
        <w:rPr>
          <w:rStyle w:val="a4"/>
          <w:rFonts w:hint="eastAsia"/>
        </w:rPr>
        <w:t>网络出版物的内容可以存储在本地存储或者缓存中。浏览器呈现引擎无视网络的状态，通过可编程的网络代理实现，资源可以是从本地缓存取，也可以从网络上存取。</w:t>
      </w:r>
    </w:p>
    <w:p w14:paraId="72E13258"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寻址和识别</w:t>
      </w:r>
    </w:p>
    <w:p w14:paraId="44554651" w14:textId="77777777" w:rsidR="00000FC4" w:rsidRPr="005173FC" w:rsidRDefault="00000FC4" w:rsidP="00000FC4">
      <w:pPr>
        <w:pStyle w:val="a0"/>
        <w:ind w:firstLineChars="100" w:firstLine="240"/>
        <w:rPr>
          <w:rStyle w:val="a4"/>
          <w:rFonts w:cs="黑体"/>
        </w:rPr>
      </w:pPr>
      <w:r w:rsidRPr="005173FC">
        <w:rPr>
          <w:rStyle w:val="a4"/>
          <w:rFonts w:cs="黑体" w:hint="eastAsia"/>
        </w:rPr>
        <w:t>U</w:t>
      </w:r>
      <w:r w:rsidRPr="005173FC">
        <w:rPr>
          <w:rStyle w:val="a4"/>
          <w:rFonts w:cs="黑体"/>
        </w:rPr>
        <w:t>RL</w:t>
      </w:r>
      <w:r w:rsidRPr="005173FC">
        <w:rPr>
          <w:rStyle w:val="a4"/>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16775E15"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4"/>
          <w:rFonts w:cs="黑体"/>
        </w:rPr>
      </w:pPr>
      <w:r w:rsidRPr="005173FC">
        <w:rPr>
          <w:rStyle w:val="a4"/>
          <w:rFonts w:cs="黑体" w:hint="eastAsia"/>
        </w:rPr>
        <w:t>文件清单</w:t>
      </w:r>
    </w:p>
    <w:p w14:paraId="7C60F822" w14:textId="77777777" w:rsidR="00000FC4" w:rsidRPr="005173FC" w:rsidRDefault="00000FC4" w:rsidP="00000FC4">
      <w:pPr>
        <w:pStyle w:val="a0"/>
        <w:ind w:firstLineChars="100" w:firstLine="240"/>
        <w:rPr>
          <w:rStyle w:val="a4"/>
        </w:rPr>
      </w:pPr>
      <w:r w:rsidRPr="005173FC">
        <w:rPr>
          <w:rStyle w:val="a4"/>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4"/>
        </w:rPr>
        <w:t>C</w:t>
      </w:r>
      <w:r w:rsidRPr="005173FC">
        <w:rPr>
          <w:rStyle w:val="a4"/>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2F1C2C82" w14:textId="77777777" w:rsidR="00000FC4" w:rsidRDefault="00000FC4" w:rsidP="00000FC4">
      <w:pPr>
        <w:pStyle w:val="a0"/>
        <w:widowControl w:val="0"/>
        <w:numPr>
          <w:ilvl w:val="0"/>
          <w:numId w:val="23"/>
        </w:numPr>
        <w:pBdr>
          <w:top w:val="nil"/>
          <w:left w:val="nil"/>
          <w:bottom w:val="nil"/>
          <w:right w:val="nil"/>
          <w:between w:val="nil"/>
          <w:bar w:val="nil"/>
        </w:pBdr>
        <w:jc w:val="both"/>
        <w:rPr>
          <w:rStyle w:val="a4"/>
        </w:rPr>
      </w:pPr>
      <w:r w:rsidRPr="005173FC">
        <w:rPr>
          <w:rStyle w:val="a4"/>
          <w:rFonts w:hint="eastAsia"/>
        </w:rPr>
        <w:t>元数据的发现</w:t>
      </w:r>
    </w:p>
    <w:p w14:paraId="66E45050" w14:textId="77777777" w:rsidR="00000FC4" w:rsidRDefault="00000FC4" w:rsidP="00000FC4">
      <w:pPr>
        <w:pStyle w:val="a0"/>
        <w:ind w:left="240" w:firstLine="0"/>
        <w:rPr>
          <w:rStyle w:val="a4"/>
        </w:rPr>
      </w:pPr>
      <w:r>
        <w:rPr>
          <w:rStyle w:val="a4"/>
          <w:rFonts w:hint="eastAsia"/>
        </w:rPr>
        <w:t>电子出版物的价格、作者、标题等。语法要支持Web搜索引擎。</w:t>
      </w:r>
    </w:p>
    <w:p w14:paraId="5FEA0C24"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网络出版物的API</w:t>
      </w:r>
    </w:p>
    <w:p w14:paraId="30E09D51" w14:textId="77777777" w:rsidR="00000FC4" w:rsidRPr="001576AF" w:rsidRDefault="00000FC4" w:rsidP="00000FC4">
      <w:pPr>
        <w:pStyle w:val="a0"/>
        <w:ind w:firstLineChars="100" w:firstLine="240"/>
        <w:rPr>
          <w:rStyle w:val="a4"/>
        </w:rPr>
      </w:pPr>
      <w:r w:rsidRPr="001576AF">
        <w:rPr>
          <w:rStyle w:val="a4"/>
          <w:rFonts w:hint="eastAsia"/>
        </w:rPr>
        <w:t>保证网络出版物格式，在其它应用程序中也可以使用。网络出版物是个集合文件，对于该集合作为一个整体来操作。如提供对网络出版的大纲或内容生成列表。</w:t>
      </w:r>
    </w:p>
    <w:p w14:paraId="33FFF6E8"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样式、布局和分页</w:t>
      </w:r>
    </w:p>
    <w:p w14:paraId="7DAFEAE2" w14:textId="77777777" w:rsidR="00000FC4" w:rsidRPr="001576AF" w:rsidRDefault="00000FC4" w:rsidP="00000FC4">
      <w:pPr>
        <w:pStyle w:val="a0"/>
        <w:ind w:firstLineChars="100" w:firstLine="240"/>
        <w:rPr>
          <w:rStyle w:val="a4"/>
        </w:rPr>
      </w:pPr>
      <w:r w:rsidRPr="001576AF">
        <w:rPr>
          <w:rStyle w:val="a4"/>
          <w:rFonts w:hint="eastAsia"/>
        </w:rPr>
        <w:t>虽然在开放的网络平台上，并且CSS</w:t>
      </w:r>
      <w:r>
        <w:rPr>
          <w:rStyle w:val="a4"/>
          <w:rFonts w:hint="eastAsia"/>
        </w:rPr>
        <w:t>特性已有很大的提高，但仍</w:t>
      </w:r>
      <w:r w:rsidRPr="001576AF">
        <w:rPr>
          <w:rStyle w:val="a4"/>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60D2E0AD"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4"/>
        </w:rPr>
      </w:pPr>
      <w:r w:rsidRPr="001576AF">
        <w:rPr>
          <w:rStyle w:val="a4"/>
          <w:rFonts w:hint="eastAsia"/>
        </w:rPr>
        <w:t>显示控制和个性化</w:t>
      </w:r>
    </w:p>
    <w:p w14:paraId="1502415D" w14:textId="77777777" w:rsidR="00000FC4" w:rsidRPr="001576AF" w:rsidRDefault="00000FC4" w:rsidP="00000FC4">
      <w:pPr>
        <w:pStyle w:val="a0"/>
        <w:ind w:left="240" w:firstLine="0"/>
        <w:rPr>
          <w:rStyle w:val="a4"/>
        </w:rPr>
      </w:pPr>
      <w:r w:rsidRPr="001576AF">
        <w:rPr>
          <w:rStyle w:val="a4"/>
          <w:rFonts w:hint="eastAsia"/>
        </w:rPr>
        <w:t>例如动态的改变字体的大小和背景颜色，还没有一个明确的基本框架来实现。个性化的显示控制。</w:t>
      </w:r>
    </w:p>
    <w:p w14:paraId="49C256FB" w14:textId="77777777" w:rsidR="004F26A0" w:rsidRDefault="00000FC4" w:rsidP="00000FC4">
      <w:pPr>
        <w:pStyle w:val="a0"/>
        <w:rPr>
          <w:rStyle w:val="a4"/>
        </w:rPr>
      </w:pPr>
      <w:r>
        <w:rPr>
          <w:rStyle w:val="a4"/>
          <w:rFonts w:hint="eastAsia"/>
        </w:rPr>
        <w:t>以上是W3C数字出版物提出的便携式网络出版物的工作草案的基本内容。</w:t>
      </w:r>
      <w:r w:rsidRPr="0027756B">
        <w:rPr>
          <w:rStyle w:val="a4"/>
          <w:vertAlign w:val="superscript"/>
        </w:rPr>
        <w:fldChar w:fldCharType="begin"/>
      </w:r>
      <w:r w:rsidRPr="0027756B">
        <w:rPr>
          <w:rStyle w:val="a4"/>
          <w:vertAlign w:val="superscript"/>
        </w:rPr>
        <w:instrText xml:space="preserve"> </w:instrText>
      </w:r>
      <w:r w:rsidRPr="0027756B">
        <w:rPr>
          <w:rStyle w:val="a4"/>
          <w:rFonts w:hint="eastAsia"/>
          <w:vertAlign w:val="superscript"/>
        </w:rPr>
        <w:instrText>REF _Ref470287962 \r \h</w:instrText>
      </w:r>
      <w:r w:rsidRPr="0027756B">
        <w:rPr>
          <w:rStyle w:val="a4"/>
          <w:vertAlign w:val="superscript"/>
        </w:rPr>
        <w:instrText xml:space="preserve"> </w:instrText>
      </w:r>
      <w:r>
        <w:rPr>
          <w:rStyle w:val="a4"/>
          <w:vertAlign w:val="superscript"/>
        </w:rPr>
        <w:instrText xml:space="preserve"> \* MERGEFORMAT </w:instrText>
      </w:r>
      <w:r w:rsidRPr="0027756B">
        <w:rPr>
          <w:rStyle w:val="a4"/>
          <w:vertAlign w:val="superscript"/>
        </w:rPr>
      </w:r>
      <w:r w:rsidRPr="0027756B">
        <w:rPr>
          <w:rStyle w:val="a4"/>
          <w:vertAlign w:val="superscript"/>
        </w:rPr>
        <w:fldChar w:fldCharType="separate"/>
      </w:r>
      <w:r>
        <w:rPr>
          <w:rStyle w:val="a4"/>
          <w:vertAlign w:val="superscript"/>
        </w:rPr>
        <w:t>[24]</w:t>
      </w:r>
      <w:r w:rsidRPr="0027756B">
        <w:rPr>
          <w:rStyle w:val="a4"/>
          <w:vertAlign w:val="superscript"/>
        </w:rPr>
        <w:fldChar w:fldCharType="end"/>
      </w:r>
    </w:p>
    <w:p w14:paraId="12925193" w14:textId="644D0309" w:rsidR="00000FC4" w:rsidRDefault="004F26A0" w:rsidP="00000FC4">
      <w:pPr>
        <w:pStyle w:val="a0"/>
        <w:rPr>
          <w:rStyle w:val="a4"/>
        </w:rPr>
      </w:pPr>
      <w:r>
        <w:rPr>
          <w:rStyle w:val="a4"/>
          <w:rFonts w:hint="eastAsia"/>
        </w:rPr>
        <w:lastRenderedPageBreak/>
        <w:t>在书</w:t>
      </w:r>
      <w:r>
        <w:rPr>
          <w:rStyle w:val="a4"/>
        </w:rPr>
        <w:t>刊发布系统</w:t>
      </w:r>
      <w:r>
        <w:rPr>
          <w:rStyle w:val="a4"/>
          <w:rFonts w:hint="eastAsia"/>
        </w:rPr>
        <w:t>中</w:t>
      </w:r>
      <w:r>
        <w:rPr>
          <w:rStyle w:val="a4"/>
        </w:rPr>
        <w:t>，分别对</w:t>
      </w:r>
      <w:r>
        <w:rPr>
          <w:rStyle w:val="a4"/>
          <w:rFonts w:hint="eastAsia"/>
        </w:rPr>
        <w:t>读</w:t>
      </w:r>
      <w:r>
        <w:rPr>
          <w:rStyle w:val="a4"/>
        </w:rPr>
        <w:t>者、</w:t>
      </w:r>
      <w:r>
        <w:rPr>
          <w:rStyle w:val="a4"/>
          <w:rFonts w:hint="eastAsia"/>
        </w:rPr>
        <w:t>出版</w:t>
      </w:r>
      <w:r>
        <w:rPr>
          <w:rStyle w:val="a4"/>
        </w:rPr>
        <w:t>商</w:t>
      </w:r>
      <w:r>
        <w:rPr>
          <w:rStyle w:val="a4"/>
          <w:rFonts w:hint="eastAsia"/>
        </w:rPr>
        <w:t>和</w:t>
      </w:r>
      <w:r>
        <w:rPr>
          <w:rStyle w:val="a4"/>
        </w:rPr>
        <w:t>作者</w:t>
      </w:r>
      <w:r>
        <w:rPr>
          <w:rStyle w:val="a4"/>
          <w:rFonts w:hint="eastAsia"/>
        </w:rPr>
        <w:t>、</w:t>
      </w:r>
      <w:r>
        <w:rPr>
          <w:rStyle w:val="a4"/>
        </w:rPr>
        <w:t>打包</w:t>
      </w:r>
      <w:r>
        <w:rPr>
          <w:rStyle w:val="a4"/>
          <w:rFonts w:hint="eastAsia"/>
        </w:rPr>
        <w:t>WEB出版</w:t>
      </w:r>
      <w:r>
        <w:rPr>
          <w:rStyle w:val="a4"/>
        </w:rPr>
        <w:t>物三个方面的</w:t>
      </w:r>
      <w:r>
        <w:rPr>
          <w:rStyle w:val="a4"/>
          <w:rFonts w:hint="eastAsia"/>
        </w:rPr>
        <w:t>主</w:t>
      </w:r>
      <w:r>
        <w:rPr>
          <w:rStyle w:val="a4"/>
        </w:rPr>
        <w:t>要用例需求进行测试工作。详细</w:t>
      </w:r>
      <w:r>
        <w:rPr>
          <w:rStyle w:val="a4"/>
          <w:rFonts w:hint="eastAsia"/>
        </w:rPr>
        <w:t>如</w:t>
      </w:r>
      <w:r>
        <w:rPr>
          <w:rStyle w:val="a4"/>
        </w:rPr>
        <w:t>下表</w:t>
      </w:r>
      <w:r>
        <w:rPr>
          <w:rStyle w:val="a4"/>
          <w:rFonts w:hint="eastAsia"/>
        </w:rPr>
        <w:t>4、5、6所</w:t>
      </w:r>
      <w:r>
        <w:rPr>
          <w:rStyle w:val="a4"/>
        </w:rPr>
        <w:t>示。</w:t>
      </w:r>
    </w:p>
    <w:p w14:paraId="26A18257" w14:textId="521C3ED5" w:rsidR="00000FC4" w:rsidRPr="006232C0" w:rsidRDefault="00DD521C" w:rsidP="006232C0">
      <w:pPr>
        <w:pStyle w:val="a7"/>
        <w:jc w:val="center"/>
        <w:rPr>
          <w:rFonts w:ascii="黑体" w:hAnsi="黑体"/>
          <w:b/>
          <w:sz w:val="21"/>
          <w:szCs w:val="21"/>
        </w:rPr>
      </w:pPr>
      <w:bookmarkStart w:id="105" w:name="_Toc491896624"/>
      <w:r w:rsidRPr="006232C0">
        <w:rPr>
          <w:rFonts w:ascii="黑体" w:hAnsi="黑体" w:hint="eastAsia"/>
          <w:b/>
          <w:sz w:val="21"/>
          <w:szCs w:val="21"/>
        </w:rPr>
        <w:t xml:space="preserve">表 </w:t>
      </w:r>
      <w:r w:rsidR="006232C0" w:rsidRPr="00035DFF">
        <w:rPr>
          <w:rFonts w:ascii="黑体" w:hAnsi="黑体"/>
          <w:b/>
          <w:sz w:val="21"/>
          <w:szCs w:val="21"/>
        </w:rPr>
        <w:fldChar w:fldCharType="begin"/>
      </w:r>
      <w:r w:rsidR="006232C0" w:rsidRPr="00035DFF">
        <w:rPr>
          <w:rFonts w:ascii="黑体" w:hAnsi="黑体"/>
          <w:b/>
          <w:sz w:val="21"/>
          <w:szCs w:val="21"/>
        </w:rPr>
        <w:instrText xml:space="preserve"> </w:instrText>
      </w:r>
      <w:r w:rsidR="006232C0" w:rsidRPr="00035DFF">
        <w:rPr>
          <w:rFonts w:ascii="黑体" w:hAnsi="黑体" w:hint="eastAsia"/>
          <w:b/>
          <w:sz w:val="21"/>
          <w:szCs w:val="21"/>
        </w:rPr>
        <w:instrText>SEQ 表 \* ARABIC</w:instrText>
      </w:r>
      <w:r w:rsidR="006232C0" w:rsidRPr="00035DFF">
        <w:rPr>
          <w:rFonts w:ascii="黑体" w:hAnsi="黑体"/>
          <w:b/>
          <w:sz w:val="21"/>
          <w:szCs w:val="21"/>
        </w:rPr>
        <w:instrText xml:space="preserve"> </w:instrText>
      </w:r>
      <w:r w:rsidR="006232C0" w:rsidRPr="00035DFF">
        <w:rPr>
          <w:rFonts w:ascii="黑体" w:hAnsi="黑体"/>
          <w:b/>
          <w:sz w:val="21"/>
          <w:szCs w:val="21"/>
        </w:rPr>
        <w:fldChar w:fldCharType="separate"/>
      </w:r>
      <w:r w:rsidR="006232C0">
        <w:rPr>
          <w:rFonts w:ascii="黑体" w:hAnsi="黑体"/>
          <w:b/>
          <w:noProof/>
          <w:sz w:val="21"/>
          <w:szCs w:val="21"/>
        </w:rPr>
        <w:t>4</w:t>
      </w:r>
      <w:r w:rsidR="006232C0" w:rsidRPr="00035DFF">
        <w:rPr>
          <w:rFonts w:ascii="黑体" w:hAnsi="黑体"/>
          <w:b/>
          <w:sz w:val="21"/>
          <w:szCs w:val="21"/>
        </w:rPr>
        <w:fldChar w:fldCharType="end"/>
      </w:r>
      <w:r w:rsidRPr="006232C0">
        <w:rPr>
          <w:rFonts w:ascii="黑体" w:hAnsi="黑体" w:hint="eastAsia"/>
          <w:b/>
          <w:sz w:val="21"/>
          <w:szCs w:val="21"/>
        </w:rPr>
        <w:t xml:space="preserve"> 读者的需求</w:t>
      </w:r>
      <w:bookmarkEnd w:id="105"/>
    </w:p>
    <w:tbl>
      <w:tblPr>
        <w:tblStyle w:val="aff1"/>
        <w:tblW w:w="9067" w:type="dxa"/>
        <w:tblLook w:val="04A0" w:firstRow="1" w:lastRow="0" w:firstColumn="1" w:lastColumn="0" w:noHBand="0" w:noVBand="1"/>
      </w:tblPr>
      <w:tblGrid>
        <w:gridCol w:w="2263"/>
        <w:gridCol w:w="3828"/>
        <w:gridCol w:w="850"/>
        <w:gridCol w:w="2126"/>
      </w:tblGrid>
      <w:tr w:rsidR="00DD521C" w14:paraId="16E047A9" w14:textId="77777777" w:rsidTr="006232C0">
        <w:trPr>
          <w:trHeight w:val="577"/>
        </w:trPr>
        <w:tc>
          <w:tcPr>
            <w:tcW w:w="2263" w:type="dxa"/>
          </w:tcPr>
          <w:p w14:paraId="752CD776" w14:textId="77777777" w:rsidR="00DD521C" w:rsidRPr="004417F4" w:rsidRDefault="00DD521C" w:rsidP="00872DC3">
            <w:pPr>
              <w:rPr>
                <w:sz w:val="21"/>
                <w:szCs w:val="21"/>
              </w:rPr>
            </w:pPr>
            <w:r w:rsidRPr="004417F4">
              <w:rPr>
                <w:sz w:val="21"/>
                <w:szCs w:val="21"/>
              </w:rPr>
              <w:t xml:space="preserve">PWP Usecase and Reqs: </w:t>
            </w:r>
          </w:p>
        </w:tc>
        <w:tc>
          <w:tcPr>
            <w:tcW w:w="3828" w:type="dxa"/>
          </w:tcPr>
          <w:p w14:paraId="5452B9A9" w14:textId="77777777" w:rsidR="00DD521C" w:rsidRPr="004417F4" w:rsidRDefault="00DD521C" w:rsidP="00872DC3">
            <w:pPr>
              <w:jc w:val="center"/>
              <w:rPr>
                <w:sz w:val="21"/>
                <w:szCs w:val="21"/>
              </w:rPr>
            </w:pPr>
            <w:r w:rsidRPr="004417F4">
              <w:rPr>
                <w:sz w:val="21"/>
                <w:szCs w:val="21"/>
              </w:rPr>
              <w:t>Use cases</w:t>
            </w:r>
          </w:p>
        </w:tc>
        <w:tc>
          <w:tcPr>
            <w:tcW w:w="850" w:type="dxa"/>
          </w:tcPr>
          <w:p w14:paraId="7135E8F3" w14:textId="1C104A31" w:rsidR="00DD521C" w:rsidRPr="004417F4" w:rsidRDefault="00DD521C" w:rsidP="00872DC3">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3C36A18C" w14:textId="34863AB0" w:rsidR="00DD521C" w:rsidRPr="004417F4" w:rsidRDefault="00DD521C" w:rsidP="00872DC3">
            <w:pPr>
              <w:rPr>
                <w:sz w:val="21"/>
                <w:szCs w:val="21"/>
              </w:rPr>
            </w:pPr>
            <w:r>
              <w:rPr>
                <w:rFonts w:hint="eastAsia"/>
                <w:sz w:val="21"/>
                <w:szCs w:val="21"/>
              </w:rPr>
              <w:t>实现程度</w:t>
            </w:r>
          </w:p>
        </w:tc>
      </w:tr>
      <w:tr w:rsidR="00DD521C" w14:paraId="69A7E516" w14:textId="77777777" w:rsidTr="006232C0">
        <w:trPr>
          <w:trHeight w:val="591"/>
        </w:trPr>
        <w:tc>
          <w:tcPr>
            <w:tcW w:w="2263" w:type="dxa"/>
            <w:vMerge w:val="restart"/>
          </w:tcPr>
          <w:p w14:paraId="08F9B0EE" w14:textId="77777777" w:rsidR="00DD521C" w:rsidRPr="004417F4" w:rsidRDefault="00777E67" w:rsidP="00872DC3">
            <w:pPr>
              <w:rPr>
                <w:sz w:val="21"/>
                <w:szCs w:val="21"/>
              </w:rPr>
            </w:pPr>
            <w:hyperlink r:id="rId50" w:anchor="r_owp" w:history="1">
              <w:r w:rsidR="00DD521C" w:rsidRPr="004417F4">
                <w:rPr>
                  <w:sz w:val="21"/>
                  <w:szCs w:val="21"/>
                </w:rPr>
                <w:t>Req. 1</w:t>
              </w:r>
            </w:hyperlink>
            <w:r w:rsidR="00DD521C" w:rsidRPr="004417F4">
              <w:rPr>
                <w:sz w:val="21"/>
                <w:szCs w:val="21"/>
              </w:rPr>
              <w:t>: Web Publications should be able to make use of all features offered by the OWP.</w:t>
            </w:r>
          </w:p>
        </w:tc>
        <w:tc>
          <w:tcPr>
            <w:tcW w:w="3828" w:type="dxa"/>
          </w:tcPr>
          <w:p w14:paraId="6E054B63" w14:textId="77777777" w:rsidR="00DD521C" w:rsidRPr="004417F4" w:rsidRDefault="00DD521C" w:rsidP="00872DC3">
            <w:pPr>
              <w:rPr>
                <w:sz w:val="21"/>
                <w:szCs w:val="21"/>
              </w:rPr>
            </w:pPr>
            <w:r w:rsidRPr="004417F4">
              <w:rPr>
                <w:rFonts w:hint="eastAsia"/>
                <w:sz w:val="21"/>
                <w:szCs w:val="21"/>
              </w:rPr>
              <w:t>用HTML和CSS来表达内容</w:t>
            </w:r>
          </w:p>
        </w:tc>
        <w:tc>
          <w:tcPr>
            <w:tcW w:w="850" w:type="dxa"/>
          </w:tcPr>
          <w:p w14:paraId="533EDE07" w14:textId="77777777" w:rsidR="00DD521C" w:rsidRPr="004417F4" w:rsidRDefault="00DD521C" w:rsidP="00872DC3">
            <w:pPr>
              <w:rPr>
                <w:sz w:val="21"/>
                <w:szCs w:val="21"/>
              </w:rPr>
            </w:pPr>
            <w:r w:rsidRPr="004417F4">
              <w:rPr>
                <w:sz w:val="21"/>
                <w:szCs w:val="21"/>
              </w:rPr>
              <w:t>V</w:t>
            </w:r>
          </w:p>
        </w:tc>
        <w:tc>
          <w:tcPr>
            <w:tcW w:w="2126" w:type="dxa"/>
          </w:tcPr>
          <w:p w14:paraId="2DD89A65" w14:textId="77777777" w:rsidR="00DD521C" w:rsidRPr="004417F4" w:rsidRDefault="00DD521C" w:rsidP="00872DC3">
            <w:pPr>
              <w:rPr>
                <w:sz w:val="21"/>
                <w:szCs w:val="21"/>
              </w:rPr>
            </w:pPr>
            <w:r w:rsidRPr="004417F4">
              <w:rPr>
                <w:rFonts w:hint="eastAsia"/>
                <w:sz w:val="21"/>
                <w:szCs w:val="21"/>
              </w:rPr>
              <w:t>目前阅读支持</w:t>
            </w:r>
          </w:p>
        </w:tc>
      </w:tr>
      <w:tr w:rsidR="00DD521C" w14:paraId="277C1FF0" w14:textId="77777777" w:rsidTr="006232C0">
        <w:tc>
          <w:tcPr>
            <w:tcW w:w="2263" w:type="dxa"/>
            <w:vMerge/>
          </w:tcPr>
          <w:p w14:paraId="690C795F" w14:textId="77777777" w:rsidR="00DD521C" w:rsidRPr="004417F4" w:rsidRDefault="00DD521C" w:rsidP="00872DC3">
            <w:pPr>
              <w:rPr>
                <w:sz w:val="21"/>
                <w:szCs w:val="21"/>
              </w:rPr>
            </w:pPr>
          </w:p>
        </w:tc>
        <w:tc>
          <w:tcPr>
            <w:tcW w:w="3828" w:type="dxa"/>
          </w:tcPr>
          <w:p w14:paraId="1E991F6F" w14:textId="77777777" w:rsidR="00DD521C" w:rsidRPr="004417F4" w:rsidRDefault="00DD521C"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053CC33D" w14:textId="62F42723" w:rsidR="00DD521C" w:rsidRPr="004417F4" w:rsidRDefault="00DD521C" w:rsidP="00DD521C">
            <w:pPr>
              <w:rPr>
                <w:sz w:val="21"/>
                <w:szCs w:val="21"/>
              </w:rPr>
            </w:pPr>
            <w:r>
              <w:rPr>
                <w:sz w:val="21"/>
                <w:szCs w:val="21"/>
              </w:rPr>
              <w:t xml:space="preserve">V </w:t>
            </w:r>
          </w:p>
        </w:tc>
        <w:tc>
          <w:tcPr>
            <w:tcW w:w="2126" w:type="dxa"/>
          </w:tcPr>
          <w:p w14:paraId="071ABAC7" w14:textId="3E0F39D9" w:rsidR="00DD521C" w:rsidRPr="004417F4" w:rsidRDefault="00DD521C" w:rsidP="00872DC3">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DD521C" w14:paraId="05B6A537" w14:textId="77777777" w:rsidTr="006232C0">
        <w:tc>
          <w:tcPr>
            <w:tcW w:w="2263" w:type="dxa"/>
            <w:vMerge/>
          </w:tcPr>
          <w:p w14:paraId="5FE20424" w14:textId="77777777" w:rsidR="00DD521C" w:rsidRPr="004417F4" w:rsidRDefault="00DD521C" w:rsidP="00872DC3">
            <w:pPr>
              <w:rPr>
                <w:sz w:val="21"/>
                <w:szCs w:val="21"/>
              </w:rPr>
            </w:pPr>
          </w:p>
        </w:tc>
        <w:tc>
          <w:tcPr>
            <w:tcW w:w="3828" w:type="dxa"/>
          </w:tcPr>
          <w:p w14:paraId="7CC5BDA1" w14:textId="77777777" w:rsidR="00DD521C" w:rsidRPr="004417F4" w:rsidRDefault="00DD521C" w:rsidP="00872DC3">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6FCFACD3" w14:textId="56CAF56D" w:rsidR="00DD521C" w:rsidRPr="004417F4" w:rsidRDefault="00DD521C" w:rsidP="00DD521C">
            <w:pPr>
              <w:rPr>
                <w:sz w:val="21"/>
                <w:szCs w:val="21"/>
              </w:rPr>
            </w:pPr>
            <w:r w:rsidRPr="004417F4">
              <w:rPr>
                <w:sz w:val="21"/>
                <w:szCs w:val="21"/>
              </w:rPr>
              <w:t>V</w:t>
            </w:r>
          </w:p>
        </w:tc>
        <w:tc>
          <w:tcPr>
            <w:tcW w:w="2126" w:type="dxa"/>
          </w:tcPr>
          <w:p w14:paraId="0D25FF0F" w14:textId="398176B6" w:rsidR="00DD521C" w:rsidRPr="004417F4" w:rsidRDefault="00DD521C" w:rsidP="00872DC3">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DD521C" w:rsidRPr="00DD521C" w14:paraId="454B2438" w14:textId="77777777" w:rsidTr="006232C0">
        <w:tc>
          <w:tcPr>
            <w:tcW w:w="2263" w:type="dxa"/>
          </w:tcPr>
          <w:p w14:paraId="746CFB08" w14:textId="47BD4F3D" w:rsidR="00DD521C" w:rsidRPr="004417F4" w:rsidRDefault="00DD521C" w:rsidP="00DD521C">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13E75D51" w14:textId="77777777" w:rsidR="00DD521C" w:rsidRPr="004417F4" w:rsidRDefault="00DD521C" w:rsidP="00872DC3">
            <w:pPr>
              <w:rPr>
                <w:sz w:val="21"/>
                <w:szCs w:val="21"/>
              </w:rPr>
            </w:pPr>
            <w:r w:rsidRPr="004417F4">
              <w:rPr>
                <w:rFonts w:hint="eastAsia"/>
                <w:sz w:val="21"/>
                <w:szCs w:val="21"/>
              </w:rPr>
              <w:t>图书内容中支持音视频的嵌入</w:t>
            </w:r>
          </w:p>
        </w:tc>
        <w:tc>
          <w:tcPr>
            <w:tcW w:w="850" w:type="dxa"/>
          </w:tcPr>
          <w:p w14:paraId="773BA7B9" w14:textId="77777777" w:rsidR="00DD521C" w:rsidRPr="004417F4" w:rsidRDefault="00DD521C" w:rsidP="00872DC3">
            <w:pPr>
              <w:rPr>
                <w:sz w:val="21"/>
                <w:szCs w:val="21"/>
              </w:rPr>
            </w:pPr>
            <w:r w:rsidRPr="004417F4">
              <w:rPr>
                <w:sz w:val="21"/>
                <w:szCs w:val="21"/>
              </w:rPr>
              <w:t>V</w:t>
            </w:r>
          </w:p>
        </w:tc>
        <w:tc>
          <w:tcPr>
            <w:tcW w:w="2126" w:type="dxa"/>
          </w:tcPr>
          <w:p w14:paraId="469E6310" w14:textId="77777777" w:rsidR="00DD521C" w:rsidRPr="004417F4" w:rsidRDefault="00DD521C"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DD521C" w14:paraId="68A3236F" w14:textId="77777777" w:rsidTr="006232C0">
        <w:tc>
          <w:tcPr>
            <w:tcW w:w="2263" w:type="dxa"/>
          </w:tcPr>
          <w:p w14:paraId="3709DE64" w14:textId="3BA61657" w:rsidR="00DD521C" w:rsidRPr="004417F4" w:rsidRDefault="00DD521C" w:rsidP="00DD521C">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10A57C18" w14:textId="77777777" w:rsidR="00DD521C" w:rsidRPr="0020686A" w:rsidRDefault="00DD521C"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213D5FBF" w14:textId="7D5B4054" w:rsidR="00DD521C" w:rsidRPr="0020686A" w:rsidRDefault="00DD521C" w:rsidP="00DD521C">
            <w:pPr>
              <w:rPr>
                <w:sz w:val="21"/>
                <w:szCs w:val="21"/>
              </w:rPr>
            </w:pPr>
            <w:r>
              <w:rPr>
                <w:sz w:val="21"/>
                <w:szCs w:val="21"/>
              </w:rPr>
              <w:t>X</w:t>
            </w:r>
          </w:p>
        </w:tc>
        <w:tc>
          <w:tcPr>
            <w:tcW w:w="2126" w:type="dxa"/>
          </w:tcPr>
          <w:p w14:paraId="4A8EF03D" w14:textId="47A6FEC9" w:rsidR="00DD521C" w:rsidRPr="0020686A" w:rsidRDefault="00DD521C" w:rsidP="00DD521C">
            <w:pPr>
              <w:rPr>
                <w:sz w:val="21"/>
                <w:szCs w:val="21"/>
              </w:rPr>
            </w:pPr>
            <w:r w:rsidRPr="0020686A">
              <w:rPr>
                <w:rFonts w:hint="eastAsia"/>
                <w:sz w:val="21"/>
                <w:szCs w:val="21"/>
              </w:rPr>
              <w:t>支持数据图表显示</w:t>
            </w:r>
          </w:p>
        </w:tc>
      </w:tr>
      <w:tr w:rsidR="00DD521C" w14:paraId="14BA7036" w14:textId="77777777" w:rsidTr="006232C0">
        <w:tc>
          <w:tcPr>
            <w:tcW w:w="2263" w:type="dxa"/>
          </w:tcPr>
          <w:p w14:paraId="559339E8" w14:textId="26D45B7F" w:rsidR="00DD521C" w:rsidRPr="004417F4" w:rsidRDefault="00DD521C" w:rsidP="00DD521C">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C21584B" w14:textId="77777777" w:rsidR="00DD521C" w:rsidRPr="002E5C8D" w:rsidRDefault="00DD521C"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4E783DAB"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75E2B158" w14:textId="3A5A1508" w:rsidR="00DD521C" w:rsidRPr="002E5C8D" w:rsidRDefault="006232C0" w:rsidP="00DD521C">
            <w:pPr>
              <w:rPr>
                <w:rFonts w:asciiTheme="minorEastAsia" w:hAnsiTheme="minorEastAsia"/>
                <w:sz w:val="21"/>
                <w:szCs w:val="21"/>
              </w:rPr>
            </w:pPr>
            <w:r>
              <w:rPr>
                <w:rFonts w:asciiTheme="minorEastAsia" w:hAnsiTheme="minorEastAsia" w:hint="eastAsia"/>
                <w:sz w:val="21"/>
                <w:szCs w:val="21"/>
              </w:rPr>
              <w:t>基于</w:t>
            </w:r>
            <w:r w:rsidR="00DD521C">
              <w:rPr>
                <w:rFonts w:asciiTheme="minorEastAsia" w:hAnsiTheme="minorEastAsia"/>
                <w:sz w:val="21"/>
                <w:szCs w:val="21"/>
              </w:rPr>
              <w:t>S</w:t>
            </w:r>
            <w:r w:rsidR="00DD521C" w:rsidRPr="002E5C8D">
              <w:rPr>
                <w:rFonts w:asciiTheme="minorEastAsia" w:hAnsiTheme="minorEastAsia"/>
                <w:sz w:val="21"/>
                <w:szCs w:val="21"/>
              </w:rPr>
              <w:t xml:space="preserve">ervice </w:t>
            </w:r>
            <w:r w:rsidR="00DD521C">
              <w:rPr>
                <w:rFonts w:asciiTheme="minorEastAsia" w:hAnsiTheme="minorEastAsia"/>
                <w:sz w:val="21"/>
                <w:szCs w:val="21"/>
              </w:rPr>
              <w:t>W</w:t>
            </w:r>
            <w:r w:rsidR="00DD521C" w:rsidRPr="002E5C8D">
              <w:rPr>
                <w:rFonts w:asciiTheme="minorEastAsia" w:hAnsiTheme="minorEastAsia"/>
                <w:sz w:val="21"/>
                <w:szCs w:val="21"/>
              </w:rPr>
              <w:t>orker</w:t>
            </w:r>
            <w:r>
              <w:rPr>
                <w:rFonts w:asciiTheme="minorEastAsia" w:hAnsiTheme="minorEastAsia" w:hint="eastAsia"/>
                <w:sz w:val="21"/>
                <w:szCs w:val="21"/>
              </w:rPr>
              <w:t>实现</w:t>
            </w:r>
          </w:p>
        </w:tc>
      </w:tr>
      <w:tr w:rsidR="00DD521C" w14:paraId="335FACB6" w14:textId="77777777" w:rsidTr="006232C0">
        <w:tc>
          <w:tcPr>
            <w:tcW w:w="2263" w:type="dxa"/>
            <w:vMerge w:val="restart"/>
          </w:tcPr>
          <w:p w14:paraId="4F6F892E" w14:textId="2E5EB2E6" w:rsidR="00DD521C" w:rsidRPr="004417F4" w:rsidRDefault="00DD521C" w:rsidP="006232C0">
            <w:pPr>
              <w:rPr>
                <w:sz w:val="21"/>
                <w:szCs w:val="21"/>
              </w:rPr>
            </w:pPr>
            <w:r>
              <w:rPr>
                <w:sz w:val="21"/>
                <w:szCs w:val="21"/>
              </w:rPr>
              <w:t xml:space="preserve">Req </w:t>
            </w:r>
            <w:r w:rsidR="006232C0">
              <w:rPr>
                <w:sz w:val="21"/>
                <w:szCs w:val="21"/>
              </w:rPr>
              <w:t>5</w:t>
            </w:r>
            <w:r w:rsidRPr="004417F4">
              <w:rPr>
                <w:sz w:val="21"/>
                <w:szCs w:val="21"/>
              </w:rPr>
              <w:t xml:space="preserve">: </w:t>
            </w:r>
            <w:r w:rsidRPr="00CB3FC6">
              <w:rPr>
                <w:sz w:val="21"/>
                <w:szCs w:val="21"/>
              </w:rPr>
              <w:t>Single Unit</w:t>
            </w:r>
          </w:p>
        </w:tc>
        <w:tc>
          <w:tcPr>
            <w:tcW w:w="3828" w:type="dxa"/>
          </w:tcPr>
          <w:p w14:paraId="04EE8115" w14:textId="77777777" w:rsidR="00DD521C" w:rsidRPr="002E5C8D" w:rsidRDefault="00DD521C"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7C584930"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61FC9EA9" w14:textId="22FED135" w:rsidR="00DD521C" w:rsidRPr="002E5C8D" w:rsidRDefault="00DD521C" w:rsidP="006232C0">
            <w:pPr>
              <w:rPr>
                <w:rFonts w:asciiTheme="minorEastAsia" w:hAnsiTheme="minorEastAsia"/>
                <w:sz w:val="21"/>
                <w:szCs w:val="21"/>
              </w:rPr>
            </w:pPr>
            <w:r w:rsidRPr="002E5C8D">
              <w:rPr>
                <w:rFonts w:asciiTheme="minorEastAsia" w:hAnsiTheme="minorEastAsia" w:hint="eastAsia"/>
                <w:sz w:val="21"/>
                <w:szCs w:val="21"/>
              </w:rPr>
              <w:t>实现</w:t>
            </w:r>
            <w:r w:rsidR="006232C0">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DD521C" w14:paraId="20D0ADE6" w14:textId="77777777" w:rsidTr="006232C0">
        <w:tc>
          <w:tcPr>
            <w:tcW w:w="2263" w:type="dxa"/>
            <w:vMerge/>
          </w:tcPr>
          <w:p w14:paraId="78718A7F" w14:textId="77777777" w:rsidR="00DD521C" w:rsidRDefault="00DD521C" w:rsidP="00872DC3">
            <w:pPr>
              <w:rPr>
                <w:sz w:val="21"/>
                <w:szCs w:val="21"/>
              </w:rPr>
            </w:pPr>
          </w:p>
        </w:tc>
        <w:tc>
          <w:tcPr>
            <w:tcW w:w="3828" w:type="dxa"/>
          </w:tcPr>
          <w:p w14:paraId="36DB15CF" w14:textId="77777777" w:rsidR="00DD521C" w:rsidRPr="0020686A" w:rsidRDefault="00DD521C" w:rsidP="00872DC3">
            <w:pPr>
              <w:rPr>
                <w:sz w:val="21"/>
                <w:szCs w:val="21"/>
              </w:rPr>
            </w:pPr>
            <w:r>
              <w:rPr>
                <w:rFonts w:hint="eastAsia"/>
                <w:sz w:val="21"/>
                <w:szCs w:val="21"/>
              </w:rPr>
              <w:t>设置书的字体、背景色等</w:t>
            </w:r>
          </w:p>
        </w:tc>
        <w:tc>
          <w:tcPr>
            <w:tcW w:w="850" w:type="dxa"/>
          </w:tcPr>
          <w:p w14:paraId="78B99002" w14:textId="77777777" w:rsidR="00DD521C" w:rsidRPr="0020686A" w:rsidRDefault="00DD521C" w:rsidP="00872DC3">
            <w:pPr>
              <w:rPr>
                <w:sz w:val="21"/>
                <w:szCs w:val="21"/>
              </w:rPr>
            </w:pPr>
            <w:r>
              <w:rPr>
                <w:sz w:val="21"/>
                <w:szCs w:val="21"/>
              </w:rPr>
              <w:t>V</w:t>
            </w:r>
          </w:p>
        </w:tc>
        <w:tc>
          <w:tcPr>
            <w:tcW w:w="2126" w:type="dxa"/>
          </w:tcPr>
          <w:p w14:paraId="01D699A3" w14:textId="77777777" w:rsidR="00DD521C" w:rsidRDefault="00DD521C" w:rsidP="00872DC3">
            <w:pPr>
              <w:rPr>
                <w:sz w:val="21"/>
                <w:szCs w:val="21"/>
              </w:rPr>
            </w:pPr>
            <w:r>
              <w:rPr>
                <w:rFonts w:hint="eastAsia"/>
                <w:sz w:val="21"/>
                <w:szCs w:val="21"/>
              </w:rPr>
              <w:t>字体大小、行间距等</w:t>
            </w:r>
          </w:p>
        </w:tc>
      </w:tr>
      <w:tr w:rsidR="00DD521C" w14:paraId="3F531605" w14:textId="77777777" w:rsidTr="006232C0">
        <w:tc>
          <w:tcPr>
            <w:tcW w:w="2263" w:type="dxa"/>
            <w:vMerge/>
          </w:tcPr>
          <w:p w14:paraId="00AC266E" w14:textId="77777777" w:rsidR="00DD521C" w:rsidRDefault="00DD521C" w:rsidP="00872DC3">
            <w:pPr>
              <w:rPr>
                <w:sz w:val="21"/>
                <w:szCs w:val="21"/>
              </w:rPr>
            </w:pPr>
          </w:p>
        </w:tc>
        <w:tc>
          <w:tcPr>
            <w:tcW w:w="3828" w:type="dxa"/>
          </w:tcPr>
          <w:p w14:paraId="674AF438" w14:textId="77777777" w:rsidR="00DD521C" w:rsidRPr="0020686A" w:rsidRDefault="00DD521C" w:rsidP="00872DC3">
            <w:pPr>
              <w:rPr>
                <w:sz w:val="21"/>
                <w:szCs w:val="21"/>
              </w:rPr>
            </w:pPr>
            <w:r w:rsidRPr="00CB3FC6">
              <w:rPr>
                <w:rFonts w:hint="eastAsia"/>
                <w:sz w:val="21"/>
                <w:szCs w:val="21"/>
              </w:rPr>
              <w:t>页计数器，章节编号，脚注，尾注</w:t>
            </w:r>
          </w:p>
        </w:tc>
        <w:tc>
          <w:tcPr>
            <w:tcW w:w="850" w:type="dxa"/>
          </w:tcPr>
          <w:p w14:paraId="178C64BA" w14:textId="2CE59C5D" w:rsidR="00DD521C" w:rsidRPr="0020686A" w:rsidRDefault="00DD521C" w:rsidP="006232C0">
            <w:pPr>
              <w:rPr>
                <w:sz w:val="21"/>
                <w:szCs w:val="21"/>
              </w:rPr>
            </w:pPr>
            <w:r>
              <w:rPr>
                <w:sz w:val="21"/>
                <w:szCs w:val="21"/>
              </w:rPr>
              <w:t>V</w:t>
            </w:r>
          </w:p>
        </w:tc>
        <w:tc>
          <w:tcPr>
            <w:tcW w:w="2126" w:type="dxa"/>
          </w:tcPr>
          <w:p w14:paraId="0000F211" w14:textId="77777777" w:rsidR="00DD521C" w:rsidRDefault="00DD521C" w:rsidP="00872DC3">
            <w:pPr>
              <w:rPr>
                <w:sz w:val="21"/>
                <w:szCs w:val="21"/>
              </w:rPr>
            </w:pPr>
          </w:p>
        </w:tc>
      </w:tr>
      <w:tr w:rsidR="00DD521C" w14:paraId="627DA739" w14:textId="77777777" w:rsidTr="006232C0">
        <w:tc>
          <w:tcPr>
            <w:tcW w:w="2263" w:type="dxa"/>
            <w:vMerge/>
          </w:tcPr>
          <w:p w14:paraId="71809F39" w14:textId="77777777" w:rsidR="00DD521C" w:rsidRDefault="00DD521C" w:rsidP="00872DC3">
            <w:pPr>
              <w:rPr>
                <w:sz w:val="21"/>
                <w:szCs w:val="21"/>
              </w:rPr>
            </w:pPr>
          </w:p>
        </w:tc>
        <w:tc>
          <w:tcPr>
            <w:tcW w:w="3828" w:type="dxa"/>
          </w:tcPr>
          <w:p w14:paraId="6E693A6D" w14:textId="77777777" w:rsidR="00DD521C" w:rsidRPr="00CB3FC6" w:rsidRDefault="00DD521C" w:rsidP="00872DC3">
            <w:pPr>
              <w:rPr>
                <w:sz w:val="21"/>
                <w:szCs w:val="21"/>
              </w:rPr>
            </w:pPr>
            <w:r w:rsidRPr="00CB3FC6">
              <w:rPr>
                <w:rFonts w:hint="eastAsia"/>
                <w:sz w:val="21"/>
                <w:szCs w:val="21"/>
              </w:rPr>
              <w:t>辅助技术如屏幕阅读器或语音听写控制</w:t>
            </w:r>
          </w:p>
        </w:tc>
        <w:tc>
          <w:tcPr>
            <w:tcW w:w="850" w:type="dxa"/>
          </w:tcPr>
          <w:p w14:paraId="735E1230" w14:textId="77777777" w:rsidR="00DD521C" w:rsidRDefault="00DD521C" w:rsidP="00872DC3">
            <w:pPr>
              <w:rPr>
                <w:sz w:val="21"/>
                <w:szCs w:val="21"/>
              </w:rPr>
            </w:pPr>
            <w:r>
              <w:rPr>
                <w:sz w:val="21"/>
                <w:szCs w:val="21"/>
              </w:rPr>
              <w:t>X</w:t>
            </w:r>
          </w:p>
        </w:tc>
        <w:tc>
          <w:tcPr>
            <w:tcW w:w="2126" w:type="dxa"/>
          </w:tcPr>
          <w:p w14:paraId="7AEC9E31" w14:textId="7FAC680F" w:rsidR="00DD521C" w:rsidRDefault="00DD521C" w:rsidP="00872DC3">
            <w:pPr>
              <w:rPr>
                <w:sz w:val="21"/>
                <w:szCs w:val="21"/>
              </w:rPr>
            </w:pPr>
          </w:p>
        </w:tc>
      </w:tr>
      <w:tr w:rsidR="00DD521C" w14:paraId="16C27A4C" w14:textId="77777777" w:rsidTr="006232C0">
        <w:trPr>
          <w:trHeight w:val="577"/>
        </w:trPr>
        <w:tc>
          <w:tcPr>
            <w:tcW w:w="2263" w:type="dxa"/>
          </w:tcPr>
          <w:p w14:paraId="0985256E" w14:textId="1C255C45" w:rsidR="00DD521C" w:rsidRDefault="00DD521C" w:rsidP="006232C0">
            <w:pPr>
              <w:rPr>
                <w:sz w:val="21"/>
                <w:szCs w:val="21"/>
              </w:rPr>
            </w:pPr>
            <w:r>
              <w:rPr>
                <w:sz w:val="21"/>
                <w:szCs w:val="21"/>
              </w:rPr>
              <w:t xml:space="preserve">Req </w:t>
            </w:r>
            <w:r w:rsidR="006232C0">
              <w:rPr>
                <w:sz w:val="21"/>
                <w:szCs w:val="21"/>
              </w:rPr>
              <w:t>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53F999C4" w14:textId="77777777" w:rsidR="00DD521C" w:rsidRPr="0020686A" w:rsidRDefault="00DD521C" w:rsidP="00872DC3">
            <w:pPr>
              <w:rPr>
                <w:sz w:val="21"/>
                <w:szCs w:val="21"/>
              </w:rPr>
            </w:pPr>
            <w:r>
              <w:rPr>
                <w:sz w:val="21"/>
                <w:szCs w:val="21"/>
              </w:rPr>
              <w:t>URL</w:t>
            </w:r>
            <w:r>
              <w:rPr>
                <w:rFonts w:hint="eastAsia"/>
                <w:sz w:val="21"/>
                <w:szCs w:val="21"/>
              </w:rPr>
              <w:t>链接到出版物</w:t>
            </w:r>
          </w:p>
        </w:tc>
        <w:tc>
          <w:tcPr>
            <w:tcW w:w="850" w:type="dxa"/>
          </w:tcPr>
          <w:p w14:paraId="1D5B648B" w14:textId="77777777" w:rsidR="00DD521C" w:rsidRPr="0020686A" w:rsidRDefault="00DD521C" w:rsidP="00872DC3">
            <w:pPr>
              <w:rPr>
                <w:sz w:val="21"/>
                <w:szCs w:val="21"/>
              </w:rPr>
            </w:pPr>
            <w:r>
              <w:rPr>
                <w:sz w:val="21"/>
                <w:szCs w:val="21"/>
              </w:rPr>
              <w:t>V</w:t>
            </w:r>
          </w:p>
        </w:tc>
        <w:tc>
          <w:tcPr>
            <w:tcW w:w="2126" w:type="dxa"/>
          </w:tcPr>
          <w:p w14:paraId="562CFBBE" w14:textId="77777777" w:rsidR="00DD521C" w:rsidRDefault="00DD521C" w:rsidP="00872DC3">
            <w:pPr>
              <w:rPr>
                <w:sz w:val="21"/>
                <w:szCs w:val="21"/>
              </w:rPr>
            </w:pPr>
            <w:r>
              <w:rPr>
                <w:rFonts w:hint="eastAsia"/>
                <w:sz w:val="21"/>
                <w:szCs w:val="21"/>
              </w:rPr>
              <w:t>支持在浏览器中阅读</w:t>
            </w:r>
          </w:p>
        </w:tc>
      </w:tr>
      <w:tr w:rsidR="00DD521C" w14:paraId="33EB1917" w14:textId="77777777" w:rsidTr="006232C0">
        <w:tc>
          <w:tcPr>
            <w:tcW w:w="2263" w:type="dxa"/>
            <w:vMerge w:val="restart"/>
          </w:tcPr>
          <w:p w14:paraId="0E62145F" w14:textId="320D49CB" w:rsidR="00DD521C" w:rsidRDefault="00DD521C" w:rsidP="006232C0">
            <w:pPr>
              <w:rPr>
                <w:sz w:val="21"/>
                <w:szCs w:val="21"/>
              </w:rPr>
            </w:pPr>
            <w:r>
              <w:rPr>
                <w:sz w:val="21"/>
                <w:szCs w:val="21"/>
              </w:rPr>
              <w:t xml:space="preserve">Req </w:t>
            </w:r>
            <w:r w:rsidR="006232C0">
              <w:rPr>
                <w:sz w:val="21"/>
                <w:szCs w:val="21"/>
              </w:rPr>
              <w:t>7</w:t>
            </w:r>
            <w:r w:rsidRPr="004417F4">
              <w:rPr>
                <w:sz w:val="21"/>
                <w:szCs w:val="21"/>
              </w:rPr>
              <w:t>:</w:t>
            </w:r>
            <w:r>
              <w:t xml:space="preserve"> </w:t>
            </w:r>
            <w:r w:rsidRPr="00E06B25">
              <w:rPr>
                <w:sz w:val="21"/>
                <w:szCs w:val="21"/>
              </w:rPr>
              <w:t>Pagination</w:t>
            </w:r>
          </w:p>
        </w:tc>
        <w:tc>
          <w:tcPr>
            <w:tcW w:w="3828" w:type="dxa"/>
          </w:tcPr>
          <w:p w14:paraId="63B42CA5" w14:textId="77777777" w:rsidR="00DD521C" w:rsidRPr="0020686A" w:rsidRDefault="00DD521C" w:rsidP="00872DC3">
            <w:pPr>
              <w:rPr>
                <w:sz w:val="21"/>
                <w:szCs w:val="21"/>
              </w:rPr>
            </w:pPr>
            <w:r>
              <w:rPr>
                <w:rFonts w:hint="eastAsia"/>
                <w:sz w:val="21"/>
                <w:szCs w:val="21"/>
              </w:rPr>
              <w:t>阅读进展显示</w:t>
            </w:r>
          </w:p>
        </w:tc>
        <w:tc>
          <w:tcPr>
            <w:tcW w:w="850" w:type="dxa"/>
          </w:tcPr>
          <w:p w14:paraId="2C819E3C" w14:textId="77777777" w:rsidR="00DD521C" w:rsidRPr="0020686A" w:rsidRDefault="00DD521C" w:rsidP="00872DC3">
            <w:pPr>
              <w:rPr>
                <w:sz w:val="21"/>
                <w:szCs w:val="21"/>
              </w:rPr>
            </w:pPr>
            <w:r>
              <w:rPr>
                <w:sz w:val="21"/>
                <w:szCs w:val="21"/>
              </w:rPr>
              <w:t>V</w:t>
            </w:r>
          </w:p>
        </w:tc>
        <w:tc>
          <w:tcPr>
            <w:tcW w:w="2126" w:type="dxa"/>
          </w:tcPr>
          <w:p w14:paraId="03A033AD" w14:textId="77777777" w:rsidR="00DD521C" w:rsidRDefault="00DD521C" w:rsidP="00872DC3">
            <w:pPr>
              <w:rPr>
                <w:sz w:val="21"/>
                <w:szCs w:val="21"/>
              </w:rPr>
            </w:pPr>
            <w:r>
              <w:rPr>
                <w:rFonts w:hint="eastAsia"/>
                <w:sz w:val="21"/>
                <w:szCs w:val="21"/>
              </w:rPr>
              <w:t>纯文本的阅读有必要</w:t>
            </w:r>
          </w:p>
        </w:tc>
      </w:tr>
      <w:tr w:rsidR="00DD521C" w14:paraId="067891E1" w14:textId="77777777" w:rsidTr="006232C0">
        <w:trPr>
          <w:trHeight w:val="256"/>
        </w:trPr>
        <w:tc>
          <w:tcPr>
            <w:tcW w:w="2263" w:type="dxa"/>
            <w:vMerge/>
          </w:tcPr>
          <w:p w14:paraId="5D2E4565" w14:textId="77777777" w:rsidR="00DD521C" w:rsidRDefault="00DD521C" w:rsidP="00872DC3">
            <w:pPr>
              <w:rPr>
                <w:sz w:val="21"/>
                <w:szCs w:val="21"/>
              </w:rPr>
            </w:pPr>
          </w:p>
        </w:tc>
        <w:tc>
          <w:tcPr>
            <w:tcW w:w="3828" w:type="dxa"/>
          </w:tcPr>
          <w:p w14:paraId="53291CD1" w14:textId="77777777" w:rsidR="00DD521C" w:rsidRDefault="00DD521C" w:rsidP="00872DC3">
            <w:pPr>
              <w:rPr>
                <w:sz w:val="21"/>
                <w:szCs w:val="21"/>
              </w:rPr>
            </w:pPr>
            <w:r>
              <w:rPr>
                <w:rFonts w:hint="eastAsia"/>
                <w:sz w:val="21"/>
                <w:szCs w:val="21"/>
              </w:rPr>
              <w:t>翻页方便</w:t>
            </w:r>
          </w:p>
        </w:tc>
        <w:tc>
          <w:tcPr>
            <w:tcW w:w="850" w:type="dxa"/>
          </w:tcPr>
          <w:p w14:paraId="10A1F65B" w14:textId="77777777" w:rsidR="00DD521C" w:rsidRPr="0020686A" w:rsidRDefault="00DD521C" w:rsidP="00872DC3">
            <w:pPr>
              <w:rPr>
                <w:sz w:val="21"/>
                <w:szCs w:val="21"/>
              </w:rPr>
            </w:pPr>
            <w:r>
              <w:rPr>
                <w:sz w:val="21"/>
                <w:szCs w:val="21"/>
              </w:rPr>
              <w:t>V</w:t>
            </w:r>
          </w:p>
        </w:tc>
        <w:tc>
          <w:tcPr>
            <w:tcW w:w="2126" w:type="dxa"/>
          </w:tcPr>
          <w:p w14:paraId="3074A8B2" w14:textId="77777777" w:rsidR="00DD521C" w:rsidRDefault="00DD521C" w:rsidP="00872DC3">
            <w:pPr>
              <w:rPr>
                <w:sz w:val="21"/>
                <w:szCs w:val="21"/>
              </w:rPr>
            </w:pPr>
          </w:p>
        </w:tc>
      </w:tr>
      <w:tr w:rsidR="00DD521C" w14:paraId="390C89CB" w14:textId="77777777" w:rsidTr="006232C0">
        <w:tc>
          <w:tcPr>
            <w:tcW w:w="2263" w:type="dxa"/>
            <w:vMerge/>
          </w:tcPr>
          <w:p w14:paraId="5A8116B7" w14:textId="77777777" w:rsidR="00DD521C" w:rsidRDefault="00DD521C" w:rsidP="00872DC3">
            <w:pPr>
              <w:rPr>
                <w:sz w:val="21"/>
                <w:szCs w:val="21"/>
              </w:rPr>
            </w:pPr>
          </w:p>
        </w:tc>
        <w:tc>
          <w:tcPr>
            <w:tcW w:w="3828" w:type="dxa"/>
          </w:tcPr>
          <w:p w14:paraId="25514A3E" w14:textId="77777777" w:rsidR="00DD521C" w:rsidRDefault="00DD521C" w:rsidP="00872DC3">
            <w:pPr>
              <w:rPr>
                <w:sz w:val="21"/>
                <w:szCs w:val="21"/>
              </w:rPr>
            </w:pPr>
            <w:r>
              <w:rPr>
                <w:rFonts w:hint="eastAsia"/>
                <w:sz w:val="21"/>
                <w:szCs w:val="21"/>
              </w:rPr>
              <w:t>翻页效果</w:t>
            </w:r>
          </w:p>
        </w:tc>
        <w:tc>
          <w:tcPr>
            <w:tcW w:w="850" w:type="dxa"/>
          </w:tcPr>
          <w:p w14:paraId="3CFC689F" w14:textId="77777777" w:rsidR="00DD521C" w:rsidRPr="0020686A" w:rsidRDefault="00DD521C" w:rsidP="00872DC3">
            <w:pPr>
              <w:rPr>
                <w:sz w:val="21"/>
                <w:szCs w:val="21"/>
              </w:rPr>
            </w:pPr>
            <w:r>
              <w:rPr>
                <w:sz w:val="21"/>
                <w:szCs w:val="21"/>
              </w:rPr>
              <w:t>V</w:t>
            </w:r>
          </w:p>
        </w:tc>
        <w:tc>
          <w:tcPr>
            <w:tcW w:w="2126" w:type="dxa"/>
          </w:tcPr>
          <w:p w14:paraId="3A466139" w14:textId="77777777" w:rsidR="00DD521C" w:rsidRDefault="00DD521C" w:rsidP="00872DC3">
            <w:pPr>
              <w:rPr>
                <w:sz w:val="21"/>
                <w:szCs w:val="21"/>
              </w:rPr>
            </w:pPr>
            <w:r>
              <w:rPr>
                <w:rFonts w:hint="eastAsia"/>
                <w:sz w:val="21"/>
                <w:szCs w:val="21"/>
              </w:rPr>
              <w:t>翻页动画</w:t>
            </w:r>
          </w:p>
        </w:tc>
      </w:tr>
      <w:tr w:rsidR="00DD521C" w14:paraId="16605DB3" w14:textId="77777777" w:rsidTr="006232C0">
        <w:tc>
          <w:tcPr>
            <w:tcW w:w="2263" w:type="dxa"/>
            <w:vMerge/>
          </w:tcPr>
          <w:p w14:paraId="310F1287" w14:textId="77777777" w:rsidR="00DD521C" w:rsidRDefault="00DD521C" w:rsidP="00872DC3">
            <w:pPr>
              <w:rPr>
                <w:sz w:val="21"/>
                <w:szCs w:val="21"/>
              </w:rPr>
            </w:pPr>
          </w:p>
        </w:tc>
        <w:tc>
          <w:tcPr>
            <w:tcW w:w="3828" w:type="dxa"/>
          </w:tcPr>
          <w:p w14:paraId="2A46A075" w14:textId="77777777" w:rsidR="00DD521C" w:rsidRDefault="00DD521C" w:rsidP="00872DC3">
            <w:pPr>
              <w:rPr>
                <w:sz w:val="21"/>
                <w:szCs w:val="21"/>
              </w:rPr>
            </w:pPr>
            <w:r>
              <w:rPr>
                <w:rFonts w:hint="eastAsia"/>
                <w:sz w:val="21"/>
                <w:szCs w:val="21"/>
              </w:rPr>
              <w:t>页码固定</w:t>
            </w:r>
          </w:p>
        </w:tc>
        <w:tc>
          <w:tcPr>
            <w:tcW w:w="850" w:type="dxa"/>
          </w:tcPr>
          <w:p w14:paraId="2AF8D606" w14:textId="77777777" w:rsidR="00DD521C" w:rsidRDefault="00DD521C" w:rsidP="00872DC3">
            <w:pPr>
              <w:rPr>
                <w:sz w:val="21"/>
                <w:szCs w:val="21"/>
              </w:rPr>
            </w:pPr>
            <w:r>
              <w:rPr>
                <w:sz w:val="21"/>
                <w:szCs w:val="21"/>
              </w:rPr>
              <w:t>V</w:t>
            </w:r>
          </w:p>
        </w:tc>
        <w:tc>
          <w:tcPr>
            <w:tcW w:w="2126" w:type="dxa"/>
          </w:tcPr>
          <w:p w14:paraId="27377A6D" w14:textId="77777777" w:rsidR="00DD521C" w:rsidRDefault="00DD521C" w:rsidP="00872DC3">
            <w:pPr>
              <w:rPr>
                <w:sz w:val="21"/>
                <w:szCs w:val="21"/>
              </w:rPr>
            </w:pPr>
          </w:p>
        </w:tc>
      </w:tr>
      <w:tr w:rsidR="00DD521C" w14:paraId="5C39EC44" w14:textId="77777777" w:rsidTr="006232C0">
        <w:tc>
          <w:tcPr>
            <w:tcW w:w="2263" w:type="dxa"/>
            <w:vMerge w:val="restart"/>
          </w:tcPr>
          <w:p w14:paraId="09F7550D" w14:textId="74FA35DD" w:rsidR="00DD521C" w:rsidRDefault="00DD521C" w:rsidP="006232C0">
            <w:pPr>
              <w:rPr>
                <w:sz w:val="21"/>
                <w:szCs w:val="21"/>
              </w:rPr>
            </w:pPr>
            <w:r>
              <w:rPr>
                <w:sz w:val="21"/>
                <w:szCs w:val="21"/>
              </w:rPr>
              <w:t xml:space="preserve">Req </w:t>
            </w:r>
            <w:r w:rsidR="006232C0">
              <w:rPr>
                <w:sz w:val="21"/>
                <w:szCs w:val="21"/>
              </w:rPr>
              <w:t>8</w:t>
            </w:r>
            <w:r w:rsidRPr="004417F4">
              <w:rPr>
                <w:sz w:val="21"/>
                <w:szCs w:val="21"/>
              </w:rPr>
              <w:t>:</w:t>
            </w:r>
            <w:r>
              <w:t xml:space="preserve"> </w:t>
            </w:r>
            <w:r w:rsidRPr="0020627D">
              <w:rPr>
                <w:sz w:val="21"/>
                <w:szCs w:val="21"/>
              </w:rPr>
              <w:t>Personalization</w:t>
            </w:r>
          </w:p>
        </w:tc>
        <w:tc>
          <w:tcPr>
            <w:tcW w:w="3828" w:type="dxa"/>
          </w:tcPr>
          <w:p w14:paraId="70868FF6"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4580C033" w14:textId="77777777" w:rsidR="00DD521C" w:rsidRPr="0020686A" w:rsidRDefault="00DD521C" w:rsidP="00872DC3">
            <w:pPr>
              <w:rPr>
                <w:sz w:val="21"/>
                <w:szCs w:val="21"/>
              </w:rPr>
            </w:pPr>
            <w:r>
              <w:rPr>
                <w:sz w:val="21"/>
                <w:szCs w:val="21"/>
              </w:rPr>
              <w:t>V</w:t>
            </w:r>
          </w:p>
        </w:tc>
        <w:tc>
          <w:tcPr>
            <w:tcW w:w="2126" w:type="dxa"/>
          </w:tcPr>
          <w:p w14:paraId="775A3F43" w14:textId="77777777" w:rsidR="00DD521C" w:rsidRDefault="00DD521C" w:rsidP="00872DC3">
            <w:pPr>
              <w:rPr>
                <w:sz w:val="21"/>
                <w:szCs w:val="21"/>
              </w:rPr>
            </w:pPr>
          </w:p>
        </w:tc>
      </w:tr>
      <w:tr w:rsidR="00DD521C" w14:paraId="501EEE02" w14:textId="77777777" w:rsidTr="006232C0">
        <w:tc>
          <w:tcPr>
            <w:tcW w:w="2263" w:type="dxa"/>
            <w:vMerge/>
          </w:tcPr>
          <w:p w14:paraId="3529E184" w14:textId="77777777" w:rsidR="00DD521C" w:rsidRDefault="00DD521C" w:rsidP="00872DC3">
            <w:pPr>
              <w:rPr>
                <w:sz w:val="21"/>
                <w:szCs w:val="21"/>
              </w:rPr>
            </w:pPr>
          </w:p>
        </w:tc>
        <w:tc>
          <w:tcPr>
            <w:tcW w:w="3828" w:type="dxa"/>
          </w:tcPr>
          <w:p w14:paraId="22BD659D"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4EFC7D4F" w14:textId="77777777" w:rsidR="00DD521C" w:rsidRDefault="00DD521C" w:rsidP="00872DC3">
            <w:pPr>
              <w:rPr>
                <w:sz w:val="21"/>
                <w:szCs w:val="21"/>
              </w:rPr>
            </w:pPr>
            <w:r>
              <w:rPr>
                <w:sz w:val="21"/>
                <w:szCs w:val="21"/>
              </w:rPr>
              <w:t>V</w:t>
            </w:r>
          </w:p>
        </w:tc>
        <w:tc>
          <w:tcPr>
            <w:tcW w:w="2126" w:type="dxa"/>
          </w:tcPr>
          <w:p w14:paraId="47603004" w14:textId="77777777" w:rsidR="00DD521C" w:rsidRDefault="00DD521C" w:rsidP="00872DC3">
            <w:pPr>
              <w:rPr>
                <w:sz w:val="21"/>
                <w:szCs w:val="21"/>
              </w:rPr>
            </w:pPr>
          </w:p>
        </w:tc>
      </w:tr>
      <w:tr w:rsidR="00DD521C" w14:paraId="321280A9" w14:textId="77777777" w:rsidTr="006232C0">
        <w:tc>
          <w:tcPr>
            <w:tcW w:w="2263" w:type="dxa"/>
            <w:vMerge/>
          </w:tcPr>
          <w:p w14:paraId="4D9D936D" w14:textId="77777777" w:rsidR="00DD521C" w:rsidRDefault="00DD521C" w:rsidP="00872DC3">
            <w:pPr>
              <w:rPr>
                <w:sz w:val="21"/>
                <w:szCs w:val="21"/>
              </w:rPr>
            </w:pPr>
          </w:p>
        </w:tc>
        <w:tc>
          <w:tcPr>
            <w:tcW w:w="3828" w:type="dxa"/>
          </w:tcPr>
          <w:p w14:paraId="312D8820" w14:textId="77777777" w:rsidR="00DD521C" w:rsidRPr="0020627D" w:rsidRDefault="00DD521C"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41B759B2" w14:textId="77777777" w:rsidR="00DD521C" w:rsidRDefault="00DD521C" w:rsidP="00872DC3">
            <w:pPr>
              <w:rPr>
                <w:sz w:val="21"/>
                <w:szCs w:val="21"/>
              </w:rPr>
            </w:pPr>
            <w:r>
              <w:rPr>
                <w:sz w:val="21"/>
                <w:szCs w:val="21"/>
              </w:rPr>
              <w:t>V</w:t>
            </w:r>
          </w:p>
        </w:tc>
        <w:tc>
          <w:tcPr>
            <w:tcW w:w="2126" w:type="dxa"/>
          </w:tcPr>
          <w:p w14:paraId="31F8D50F" w14:textId="77777777" w:rsidR="00DD521C" w:rsidRDefault="00DD521C" w:rsidP="00872DC3">
            <w:pPr>
              <w:rPr>
                <w:sz w:val="21"/>
                <w:szCs w:val="21"/>
              </w:rPr>
            </w:pPr>
          </w:p>
        </w:tc>
      </w:tr>
      <w:tr w:rsidR="00DD521C" w14:paraId="7152E69A" w14:textId="77777777" w:rsidTr="006232C0">
        <w:tc>
          <w:tcPr>
            <w:tcW w:w="2263" w:type="dxa"/>
            <w:vMerge/>
          </w:tcPr>
          <w:p w14:paraId="0ADE8F91" w14:textId="77777777" w:rsidR="00DD521C" w:rsidRDefault="00DD521C" w:rsidP="00872DC3">
            <w:pPr>
              <w:rPr>
                <w:sz w:val="21"/>
                <w:szCs w:val="21"/>
              </w:rPr>
            </w:pPr>
          </w:p>
        </w:tc>
        <w:tc>
          <w:tcPr>
            <w:tcW w:w="3828" w:type="dxa"/>
          </w:tcPr>
          <w:p w14:paraId="17365BAF" w14:textId="77777777" w:rsidR="00DD521C" w:rsidRPr="0020627D" w:rsidRDefault="00DD521C"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02456D7B" w14:textId="77777777" w:rsidR="00DD521C" w:rsidRDefault="00DD521C" w:rsidP="00872DC3">
            <w:pPr>
              <w:rPr>
                <w:sz w:val="21"/>
                <w:szCs w:val="21"/>
              </w:rPr>
            </w:pPr>
            <w:r>
              <w:rPr>
                <w:sz w:val="21"/>
                <w:szCs w:val="21"/>
              </w:rPr>
              <w:t>X</w:t>
            </w:r>
          </w:p>
        </w:tc>
        <w:tc>
          <w:tcPr>
            <w:tcW w:w="2126" w:type="dxa"/>
          </w:tcPr>
          <w:p w14:paraId="3C85BA8F" w14:textId="717B6AA3" w:rsidR="00DD521C" w:rsidRDefault="00DD521C" w:rsidP="00872DC3">
            <w:pPr>
              <w:rPr>
                <w:sz w:val="21"/>
                <w:szCs w:val="21"/>
              </w:rPr>
            </w:pPr>
          </w:p>
        </w:tc>
      </w:tr>
    </w:tbl>
    <w:p w14:paraId="1EC6DDBB" w14:textId="77777777" w:rsidR="00E73C0F" w:rsidRDefault="00E73C0F" w:rsidP="005C7067">
      <w:pPr>
        <w:ind w:firstLine="480"/>
      </w:pPr>
    </w:p>
    <w:p w14:paraId="4A92145A" w14:textId="77777777" w:rsidR="006232C0" w:rsidRDefault="006232C0" w:rsidP="005C7067">
      <w:pPr>
        <w:ind w:firstLine="480"/>
      </w:pPr>
    </w:p>
    <w:p w14:paraId="3B42036A" w14:textId="14BBADDB" w:rsidR="00DD521C" w:rsidRDefault="006232C0" w:rsidP="006232C0">
      <w:pPr>
        <w:ind w:firstLine="480"/>
        <w:jc w:val="center"/>
        <w:rPr>
          <w:rFonts w:ascii="黑体" w:hAnsi="黑体"/>
          <w:b/>
          <w:sz w:val="21"/>
          <w:szCs w:val="21"/>
        </w:rPr>
      </w:pPr>
      <w:bookmarkStart w:id="106" w:name="_Toc491896625"/>
      <w:r w:rsidRPr="006232C0">
        <w:rPr>
          <w:rFonts w:ascii="黑体" w:hAnsi="黑体" w:hint="eastAsia"/>
          <w:b/>
          <w:sz w:val="21"/>
          <w:szCs w:val="21"/>
        </w:rPr>
        <w:lastRenderedPageBreak/>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bookmarkEnd w:id="106"/>
    </w:p>
    <w:tbl>
      <w:tblPr>
        <w:tblStyle w:val="aff1"/>
        <w:tblW w:w="9067" w:type="dxa"/>
        <w:tblLook w:val="04A0" w:firstRow="1" w:lastRow="0" w:firstColumn="1" w:lastColumn="0" w:noHBand="0" w:noVBand="1"/>
      </w:tblPr>
      <w:tblGrid>
        <w:gridCol w:w="2376"/>
        <w:gridCol w:w="3573"/>
        <w:gridCol w:w="850"/>
        <w:gridCol w:w="2268"/>
      </w:tblGrid>
      <w:tr w:rsidR="006232C0" w14:paraId="6A444EA7" w14:textId="77777777" w:rsidTr="003F7709">
        <w:trPr>
          <w:trHeight w:val="577"/>
        </w:trPr>
        <w:tc>
          <w:tcPr>
            <w:tcW w:w="2376" w:type="dxa"/>
          </w:tcPr>
          <w:p w14:paraId="7EA6ECAC" w14:textId="77777777" w:rsidR="006232C0" w:rsidRPr="004417F4" w:rsidRDefault="006232C0" w:rsidP="00E16909">
            <w:pPr>
              <w:rPr>
                <w:sz w:val="21"/>
                <w:szCs w:val="21"/>
              </w:rPr>
            </w:pPr>
            <w:r w:rsidRPr="004417F4">
              <w:rPr>
                <w:sz w:val="21"/>
                <w:szCs w:val="21"/>
              </w:rPr>
              <w:t xml:space="preserve">PWP Usecase and Reqs: </w:t>
            </w:r>
          </w:p>
        </w:tc>
        <w:tc>
          <w:tcPr>
            <w:tcW w:w="3573" w:type="dxa"/>
          </w:tcPr>
          <w:p w14:paraId="64D28CE0" w14:textId="77777777" w:rsidR="006232C0" w:rsidRPr="004417F4" w:rsidRDefault="006232C0" w:rsidP="00E16909">
            <w:pPr>
              <w:jc w:val="center"/>
              <w:rPr>
                <w:sz w:val="21"/>
                <w:szCs w:val="21"/>
              </w:rPr>
            </w:pPr>
            <w:r w:rsidRPr="004417F4">
              <w:rPr>
                <w:sz w:val="21"/>
                <w:szCs w:val="21"/>
              </w:rPr>
              <w:t>Use cases</w:t>
            </w:r>
          </w:p>
        </w:tc>
        <w:tc>
          <w:tcPr>
            <w:tcW w:w="850" w:type="dxa"/>
          </w:tcPr>
          <w:p w14:paraId="7C735A18" w14:textId="77777777" w:rsidR="006232C0" w:rsidRPr="004417F4" w:rsidRDefault="006232C0"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70543A0F" w14:textId="77777777" w:rsidR="006232C0" w:rsidRPr="004417F4" w:rsidRDefault="006232C0" w:rsidP="00E16909">
            <w:pPr>
              <w:rPr>
                <w:sz w:val="21"/>
                <w:szCs w:val="21"/>
              </w:rPr>
            </w:pPr>
            <w:r>
              <w:rPr>
                <w:rFonts w:hint="eastAsia"/>
                <w:sz w:val="21"/>
                <w:szCs w:val="21"/>
              </w:rPr>
              <w:t>实现程度</w:t>
            </w:r>
          </w:p>
        </w:tc>
      </w:tr>
      <w:tr w:rsidR="00DD521C" w14:paraId="57E79944" w14:textId="77777777" w:rsidTr="003F7709">
        <w:tc>
          <w:tcPr>
            <w:tcW w:w="2376" w:type="dxa"/>
            <w:vMerge w:val="restart"/>
          </w:tcPr>
          <w:p w14:paraId="363654B9" w14:textId="7B725904" w:rsidR="00DD521C" w:rsidRDefault="003F7709" w:rsidP="00E16909">
            <w:pPr>
              <w:rPr>
                <w:sz w:val="21"/>
                <w:szCs w:val="21"/>
              </w:rPr>
            </w:pPr>
            <w:r>
              <w:rPr>
                <w:sz w:val="21"/>
                <w:szCs w:val="21"/>
              </w:rPr>
              <w:t>Req 1</w:t>
            </w:r>
            <w:r w:rsidR="00DD521C" w:rsidRPr="004417F4">
              <w:rPr>
                <w:sz w:val="21"/>
                <w:szCs w:val="21"/>
              </w:rPr>
              <w:t>:</w:t>
            </w:r>
            <w:r w:rsidR="00DD521C">
              <w:t xml:space="preserve"> </w:t>
            </w:r>
            <w:r w:rsidR="00DD521C" w:rsidRPr="004B02D6">
              <w:rPr>
                <w:sz w:val="21"/>
                <w:szCs w:val="21"/>
              </w:rPr>
              <w:t>Default Reading Order</w:t>
            </w:r>
          </w:p>
        </w:tc>
        <w:tc>
          <w:tcPr>
            <w:tcW w:w="3573" w:type="dxa"/>
          </w:tcPr>
          <w:p w14:paraId="5D5D0729" w14:textId="77777777" w:rsidR="00DD521C" w:rsidRPr="0020686A" w:rsidRDefault="00DD521C" w:rsidP="00E16909">
            <w:pPr>
              <w:rPr>
                <w:sz w:val="21"/>
                <w:szCs w:val="21"/>
              </w:rPr>
            </w:pPr>
            <w:r>
              <w:rPr>
                <w:rFonts w:hint="eastAsia"/>
                <w:sz w:val="21"/>
                <w:szCs w:val="21"/>
              </w:rPr>
              <w:t>按顺序排列每一章</w:t>
            </w:r>
          </w:p>
        </w:tc>
        <w:tc>
          <w:tcPr>
            <w:tcW w:w="850" w:type="dxa"/>
          </w:tcPr>
          <w:p w14:paraId="7993D079" w14:textId="77777777" w:rsidR="00DD521C" w:rsidRPr="0020686A" w:rsidRDefault="00DD521C" w:rsidP="00E16909">
            <w:pPr>
              <w:rPr>
                <w:sz w:val="21"/>
                <w:szCs w:val="21"/>
              </w:rPr>
            </w:pPr>
            <w:r>
              <w:rPr>
                <w:sz w:val="21"/>
                <w:szCs w:val="21"/>
              </w:rPr>
              <w:t>V</w:t>
            </w:r>
          </w:p>
        </w:tc>
        <w:tc>
          <w:tcPr>
            <w:tcW w:w="2268" w:type="dxa"/>
          </w:tcPr>
          <w:p w14:paraId="36B1A3D9" w14:textId="77777777" w:rsidR="00DD521C" w:rsidRDefault="00DD521C" w:rsidP="00E16909">
            <w:pPr>
              <w:rPr>
                <w:sz w:val="21"/>
                <w:szCs w:val="21"/>
              </w:rPr>
            </w:pPr>
          </w:p>
        </w:tc>
      </w:tr>
      <w:tr w:rsidR="00DD521C" w14:paraId="02B3AC11" w14:textId="77777777" w:rsidTr="003F7709">
        <w:tc>
          <w:tcPr>
            <w:tcW w:w="2376" w:type="dxa"/>
            <w:vMerge/>
          </w:tcPr>
          <w:p w14:paraId="6AEFB2F2" w14:textId="77777777" w:rsidR="00DD521C" w:rsidRDefault="00DD521C" w:rsidP="00E16909">
            <w:pPr>
              <w:rPr>
                <w:sz w:val="21"/>
                <w:szCs w:val="21"/>
              </w:rPr>
            </w:pPr>
          </w:p>
        </w:tc>
        <w:tc>
          <w:tcPr>
            <w:tcW w:w="3573" w:type="dxa"/>
          </w:tcPr>
          <w:p w14:paraId="08B0E7AD" w14:textId="77777777" w:rsidR="00DD521C" w:rsidRDefault="00DD521C" w:rsidP="00E16909">
            <w:pPr>
              <w:rPr>
                <w:sz w:val="21"/>
                <w:szCs w:val="21"/>
              </w:rPr>
            </w:pPr>
            <w:r>
              <w:rPr>
                <w:rFonts w:hint="eastAsia"/>
                <w:sz w:val="21"/>
                <w:szCs w:val="21"/>
              </w:rPr>
              <w:t>能指出章节是按字母排序的</w:t>
            </w:r>
          </w:p>
        </w:tc>
        <w:tc>
          <w:tcPr>
            <w:tcW w:w="850" w:type="dxa"/>
          </w:tcPr>
          <w:p w14:paraId="7B48F5B3" w14:textId="77777777" w:rsidR="00DD521C" w:rsidRDefault="00DD521C" w:rsidP="00E16909">
            <w:pPr>
              <w:rPr>
                <w:sz w:val="21"/>
                <w:szCs w:val="21"/>
              </w:rPr>
            </w:pPr>
            <w:r>
              <w:rPr>
                <w:sz w:val="21"/>
                <w:szCs w:val="21"/>
              </w:rPr>
              <w:t>X</w:t>
            </w:r>
          </w:p>
        </w:tc>
        <w:tc>
          <w:tcPr>
            <w:tcW w:w="2268" w:type="dxa"/>
          </w:tcPr>
          <w:p w14:paraId="5498BDBC" w14:textId="6250F5B6" w:rsidR="00DD521C" w:rsidRDefault="00DD521C" w:rsidP="00E16909">
            <w:pPr>
              <w:rPr>
                <w:sz w:val="21"/>
                <w:szCs w:val="21"/>
              </w:rPr>
            </w:pPr>
          </w:p>
        </w:tc>
      </w:tr>
      <w:tr w:rsidR="00DD521C" w14:paraId="0D0BFA95" w14:textId="77777777" w:rsidTr="003F7709">
        <w:tc>
          <w:tcPr>
            <w:tcW w:w="2376" w:type="dxa"/>
            <w:vMerge w:val="restart"/>
          </w:tcPr>
          <w:p w14:paraId="41DCC8B0" w14:textId="31E22505" w:rsidR="00DD521C" w:rsidRDefault="003F7709" w:rsidP="00E16909">
            <w:pPr>
              <w:rPr>
                <w:sz w:val="21"/>
                <w:szCs w:val="21"/>
              </w:rPr>
            </w:pPr>
            <w:r>
              <w:rPr>
                <w:sz w:val="21"/>
                <w:szCs w:val="21"/>
              </w:rPr>
              <w:t>Req 2</w:t>
            </w:r>
            <w:r w:rsidR="00DD521C" w:rsidRPr="004417F4">
              <w:rPr>
                <w:sz w:val="21"/>
                <w:szCs w:val="21"/>
              </w:rPr>
              <w:t>:</w:t>
            </w:r>
            <w:r w:rsidR="00DD521C">
              <w:t xml:space="preserve"> </w:t>
            </w:r>
            <w:r w:rsidR="00DD521C" w:rsidRPr="00473CDA">
              <w:rPr>
                <w:sz w:val="21"/>
                <w:szCs w:val="21"/>
              </w:rPr>
              <w:t>Random Access to Content</w:t>
            </w:r>
          </w:p>
        </w:tc>
        <w:tc>
          <w:tcPr>
            <w:tcW w:w="3573" w:type="dxa"/>
          </w:tcPr>
          <w:p w14:paraId="4E0BF0D7" w14:textId="77777777" w:rsidR="00DD521C" w:rsidRPr="0020686A" w:rsidRDefault="00DD521C" w:rsidP="00E16909">
            <w:pPr>
              <w:rPr>
                <w:sz w:val="21"/>
                <w:szCs w:val="21"/>
              </w:rPr>
            </w:pPr>
            <w:r>
              <w:rPr>
                <w:rFonts w:hint="eastAsia"/>
                <w:sz w:val="21"/>
                <w:szCs w:val="21"/>
              </w:rPr>
              <w:t>摘要</w:t>
            </w:r>
          </w:p>
        </w:tc>
        <w:tc>
          <w:tcPr>
            <w:tcW w:w="850" w:type="dxa"/>
          </w:tcPr>
          <w:p w14:paraId="520D5970" w14:textId="77777777" w:rsidR="00DD521C" w:rsidRPr="0020686A" w:rsidRDefault="00DD521C" w:rsidP="00E16909">
            <w:pPr>
              <w:rPr>
                <w:sz w:val="21"/>
                <w:szCs w:val="21"/>
              </w:rPr>
            </w:pPr>
            <w:r>
              <w:rPr>
                <w:sz w:val="21"/>
                <w:szCs w:val="21"/>
              </w:rPr>
              <w:t>V</w:t>
            </w:r>
          </w:p>
        </w:tc>
        <w:tc>
          <w:tcPr>
            <w:tcW w:w="2268" w:type="dxa"/>
          </w:tcPr>
          <w:p w14:paraId="652D11AD" w14:textId="77777777" w:rsidR="00DD521C" w:rsidRDefault="00DD521C" w:rsidP="00E16909">
            <w:pPr>
              <w:rPr>
                <w:sz w:val="21"/>
                <w:szCs w:val="21"/>
              </w:rPr>
            </w:pPr>
          </w:p>
        </w:tc>
      </w:tr>
      <w:tr w:rsidR="00DD521C" w14:paraId="1DC09FC5" w14:textId="77777777" w:rsidTr="003F7709">
        <w:tc>
          <w:tcPr>
            <w:tcW w:w="2376" w:type="dxa"/>
            <w:vMerge/>
          </w:tcPr>
          <w:p w14:paraId="1F98ECB7" w14:textId="77777777" w:rsidR="00DD521C" w:rsidRDefault="00DD521C" w:rsidP="00E16909">
            <w:pPr>
              <w:rPr>
                <w:sz w:val="21"/>
                <w:szCs w:val="21"/>
              </w:rPr>
            </w:pPr>
          </w:p>
        </w:tc>
        <w:tc>
          <w:tcPr>
            <w:tcW w:w="3573" w:type="dxa"/>
          </w:tcPr>
          <w:p w14:paraId="48BDE001" w14:textId="77777777" w:rsidR="00DD521C" w:rsidRDefault="00DD521C" w:rsidP="00E16909">
            <w:pPr>
              <w:rPr>
                <w:sz w:val="21"/>
                <w:szCs w:val="21"/>
              </w:rPr>
            </w:pPr>
            <w:r>
              <w:rPr>
                <w:rFonts w:hint="eastAsia"/>
                <w:sz w:val="21"/>
                <w:szCs w:val="21"/>
              </w:rPr>
              <w:t>个性化定制，不同的读者，显示的内容不一样</w:t>
            </w:r>
          </w:p>
        </w:tc>
        <w:tc>
          <w:tcPr>
            <w:tcW w:w="850" w:type="dxa"/>
          </w:tcPr>
          <w:p w14:paraId="45EF7755" w14:textId="77777777" w:rsidR="00DD521C" w:rsidRDefault="00DD521C" w:rsidP="00E16909">
            <w:pPr>
              <w:rPr>
                <w:sz w:val="21"/>
                <w:szCs w:val="21"/>
              </w:rPr>
            </w:pPr>
            <w:r>
              <w:rPr>
                <w:sz w:val="21"/>
                <w:szCs w:val="21"/>
              </w:rPr>
              <w:t>X</w:t>
            </w:r>
          </w:p>
        </w:tc>
        <w:tc>
          <w:tcPr>
            <w:tcW w:w="2268" w:type="dxa"/>
          </w:tcPr>
          <w:p w14:paraId="0EC1DA57" w14:textId="77777777" w:rsidR="00DD521C" w:rsidRDefault="00DD521C" w:rsidP="00E16909">
            <w:pPr>
              <w:rPr>
                <w:sz w:val="21"/>
                <w:szCs w:val="21"/>
              </w:rPr>
            </w:pPr>
            <w:r>
              <w:rPr>
                <w:rFonts w:hint="eastAsia"/>
                <w:sz w:val="21"/>
                <w:szCs w:val="21"/>
              </w:rPr>
              <w:t>用户选择阅读模式。</w:t>
            </w:r>
          </w:p>
          <w:p w14:paraId="3DE1E2A5" w14:textId="77777777" w:rsidR="00DD521C" w:rsidRDefault="00DD521C" w:rsidP="00E16909">
            <w:pPr>
              <w:rPr>
                <w:sz w:val="21"/>
                <w:szCs w:val="21"/>
              </w:rPr>
            </w:pPr>
            <w:r>
              <w:rPr>
                <w:rFonts w:hint="eastAsia"/>
                <w:sz w:val="21"/>
                <w:szCs w:val="21"/>
              </w:rPr>
              <w:t>待定，有足够的时间就实现。</w:t>
            </w:r>
          </w:p>
        </w:tc>
      </w:tr>
      <w:tr w:rsidR="00DD521C" w14:paraId="2007207B" w14:textId="77777777" w:rsidTr="003F7709">
        <w:tc>
          <w:tcPr>
            <w:tcW w:w="2376" w:type="dxa"/>
            <w:vMerge/>
          </w:tcPr>
          <w:p w14:paraId="01BE1B84" w14:textId="77777777" w:rsidR="00DD521C" w:rsidRDefault="00DD521C" w:rsidP="00E16909">
            <w:pPr>
              <w:rPr>
                <w:sz w:val="21"/>
                <w:szCs w:val="21"/>
              </w:rPr>
            </w:pPr>
          </w:p>
        </w:tc>
        <w:tc>
          <w:tcPr>
            <w:tcW w:w="3573" w:type="dxa"/>
          </w:tcPr>
          <w:p w14:paraId="75324D59" w14:textId="77777777" w:rsidR="00DD521C" w:rsidRDefault="00DD521C" w:rsidP="00E16909">
            <w:pPr>
              <w:rPr>
                <w:sz w:val="21"/>
                <w:szCs w:val="21"/>
              </w:rPr>
            </w:pPr>
            <w:r>
              <w:rPr>
                <w:rFonts w:hint="eastAsia"/>
                <w:sz w:val="21"/>
                <w:szCs w:val="21"/>
              </w:rPr>
              <w:t>查出所有的图像</w:t>
            </w:r>
          </w:p>
        </w:tc>
        <w:tc>
          <w:tcPr>
            <w:tcW w:w="850" w:type="dxa"/>
          </w:tcPr>
          <w:p w14:paraId="76106BFA" w14:textId="77777777" w:rsidR="00DD521C" w:rsidRDefault="00DD521C" w:rsidP="00E16909">
            <w:pPr>
              <w:rPr>
                <w:sz w:val="21"/>
                <w:szCs w:val="21"/>
              </w:rPr>
            </w:pPr>
            <w:r>
              <w:rPr>
                <w:sz w:val="21"/>
                <w:szCs w:val="21"/>
              </w:rPr>
              <w:t>X</w:t>
            </w:r>
          </w:p>
        </w:tc>
        <w:tc>
          <w:tcPr>
            <w:tcW w:w="2268" w:type="dxa"/>
          </w:tcPr>
          <w:p w14:paraId="6F0B4FF3" w14:textId="77777777" w:rsidR="00DD521C" w:rsidRDefault="00DD521C" w:rsidP="00E16909">
            <w:pPr>
              <w:rPr>
                <w:sz w:val="21"/>
                <w:szCs w:val="21"/>
              </w:rPr>
            </w:pPr>
          </w:p>
        </w:tc>
      </w:tr>
      <w:tr w:rsidR="00DD521C" w14:paraId="6D042257" w14:textId="77777777" w:rsidTr="003F7709">
        <w:tc>
          <w:tcPr>
            <w:tcW w:w="2376" w:type="dxa"/>
            <w:vMerge w:val="restart"/>
          </w:tcPr>
          <w:p w14:paraId="4C75C442" w14:textId="2D6AAF30" w:rsidR="00DD521C" w:rsidRDefault="00DD521C" w:rsidP="003F7709">
            <w:pPr>
              <w:rPr>
                <w:sz w:val="21"/>
                <w:szCs w:val="21"/>
              </w:rPr>
            </w:pPr>
            <w:r>
              <w:rPr>
                <w:sz w:val="21"/>
                <w:szCs w:val="21"/>
              </w:rPr>
              <w:t xml:space="preserve">Req </w:t>
            </w:r>
            <w:r w:rsidR="003F7709">
              <w:rPr>
                <w:sz w:val="21"/>
                <w:szCs w:val="21"/>
              </w:rPr>
              <w:t>3</w:t>
            </w:r>
            <w:r w:rsidRPr="004417F4">
              <w:rPr>
                <w:sz w:val="21"/>
                <w:szCs w:val="21"/>
              </w:rPr>
              <w:t>:</w:t>
            </w:r>
            <w:r>
              <w:t xml:space="preserve"> </w:t>
            </w:r>
            <w:r w:rsidRPr="00473CDA">
              <w:rPr>
                <w:sz w:val="21"/>
                <w:szCs w:val="21"/>
              </w:rPr>
              <w:t>Information on Constituent Resources</w:t>
            </w:r>
          </w:p>
        </w:tc>
        <w:tc>
          <w:tcPr>
            <w:tcW w:w="3573" w:type="dxa"/>
          </w:tcPr>
          <w:p w14:paraId="5CF6ECF2" w14:textId="77777777" w:rsidR="00DD521C" w:rsidRPr="0020686A" w:rsidRDefault="00DD521C" w:rsidP="00E16909">
            <w:pPr>
              <w:rPr>
                <w:sz w:val="21"/>
                <w:szCs w:val="21"/>
              </w:rPr>
            </w:pPr>
            <w:r>
              <w:rPr>
                <w:rFonts w:hint="eastAsia"/>
                <w:sz w:val="21"/>
                <w:szCs w:val="21"/>
              </w:rPr>
              <w:t>离线、低存储情况下，正常阅读</w:t>
            </w:r>
          </w:p>
        </w:tc>
        <w:tc>
          <w:tcPr>
            <w:tcW w:w="850" w:type="dxa"/>
          </w:tcPr>
          <w:p w14:paraId="244DD415" w14:textId="77777777" w:rsidR="00DD521C" w:rsidRPr="0020686A" w:rsidRDefault="00DD521C" w:rsidP="00E16909">
            <w:pPr>
              <w:rPr>
                <w:sz w:val="21"/>
                <w:szCs w:val="21"/>
              </w:rPr>
            </w:pPr>
            <w:r>
              <w:rPr>
                <w:sz w:val="21"/>
                <w:szCs w:val="21"/>
              </w:rPr>
              <w:t>V</w:t>
            </w:r>
          </w:p>
        </w:tc>
        <w:tc>
          <w:tcPr>
            <w:tcW w:w="2268" w:type="dxa"/>
          </w:tcPr>
          <w:p w14:paraId="58CDDF80" w14:textId="77777777" w:rsidR="00DD521C" w:rsidRDefault="00DD521C" w:rsidP="00E16909">
            <w:pPr>
              <w:rPr>
                <w:sz w:val="21"/>
                <w:szCs w:val="21"/>
              </w:rPr>
            </w:pPr>
            <w:r>
              <w:rPr>
                <w:rFonts w:hint="eastAsia"/>
                <w:sz w:val="21"/>
                <w:szCs w:val="21"/>
              </w:rPr>
              <w:t>设置缓存数量</w:t>
            </w:r>
          </w:p>
        </w:tc>
      </w:tr>
      <w:tr w:rsidR="00DD521C" w14:paraId="732525FD" w14:textId="77777777" w:rsidTr="003F7709">
        <w:tc>
          <w:tcPr>
            <w:tcW w:w="2376" w:type="dxa"/>
            <w:vMerge/>
          </w:tcPr>
          <w:p w14:paraId="52A65293" w14:textId="77777777" w:rsidR="00DD521C" w:rsidRDefault="00DD521C" w:rsidP="00E16909">
            <w:pPr>
              <w:rPr>
                <w:sz w:val="21"/>
                <w:szCs w:val="21"/>
              </w:rPr>
            </w:pPr>
          </w:p>
        </w:tc>
        <w:tc>
          <w:tcPr>
            <w:tcW w:w="3573" w:type="dxa"/>
          </w:tcPr>
          <w:p w14:paraId="51BAABB1" w14:textId="77777777" w:rsidR="00DD521C" w:rsidRDefault="00DD521C" w:rsidP="00E16909">
            <w:pPr>
              <w:rPr>
                <w:sz w:val="21"/>
                <w:szCs w:val="21"/>
              </w:rPr>
            </w:pPr>
            <w:r>
              <w:rPr>
                <w:rFonts w:hint="eastAsia"/>
                <w:sz w:val="21"/>
                <w:szCs w:val="21"/>
              </w:rPr>
              <w:t>字体支持，数学公式</w:t>
            </w:r>
          </w:p>
        </w:tc>
        <w:tc>
          <w:tcPr>
            <w:tcW w:w="850" w:type="dxa"/>
          </w:tcPr>
          <w:p w14:paraId="60BA41E5" w14:textId="77777777" w:rsidR="00DD521C" w:rsidRDefault="00DD521C" w:rsidP="00E16909">
            <w:pPr>
              <w:rPr>
                <w:sz w:val="21"/>
                <w:szCs w:val="21"/>
              </w:rPr>
            </w:pPr>
            <w:r>
              <w:rPr>
                <w:sz w:val="21"/>
                <w:szCs w:val="21"/>
              </w:rPr>
              <w:t>X</w:t>
            </w:r>
          </w:p>
        </w:tc>
        <w:tc>
          <w:tcPr>
            <w:tcW w:w="2268" w:type="dxa"/>
          </w:tcPr>
          <w:p w14:paraId="647EE507" w14:textId="77777777" w:rsidR="00DD521C" w:rsidRDefault="00DD521C" w:rsidP="00E16909">
            <w:pPr>
              <w:rPr>
                <w:sz w:val="21"/>
                <w:szCs w:val="21"/>
              </w:rPr>
            </w:pPr>
          </w:p>
        </w:tc>
      </w:tr>
      <w:tr w:rsidR="00DD521C" w14:paraId="0460C046" w14:textId="77777777" w:rsidTr="003F7709">
        <w:tc>
          <w:tcPr>
            <w:tcW w:w="2376" w:type="dxa"/>
            <w:vMerge/>
          </w:tcPr>
          <w:p w14:paraId="732F630D" w14:textId="77777777" w:rsidR="00DD521C" w:rsidRDefault="00DD521C" w:rsidP="00E16909">
            <w:pPr>
              <w:rPr>
                <w:sz w:val="21"/>
                <w:szCs w:val="21"/>
              </w:rPr>
            </w:pPr>
          </w:p>
        </w:tc>
        <w:tc>
          <w:tcPr>
            <w:tcW w:w="3573" w:type="dxa"/>
          </w:tcPr>
          <w:p w14:paraId="7BF7EB92" w14:textId="77777777" w:rsidR="00DD521C" w:rsidRDefault="00DD521C" w:rsidP="00E16909">
            <w:pPr>
              <w:rPr>
                <w:sz w:val="21"/>
                <w:szCs w:val="21"/>
              </w:rPr>
            </w:pPr>
            <w:r>
              <w:rPr>
                <w:rFonts w:hint="eastAsia"/>
                <w:sz w:val="21"/>
                <w:szCs w:val="21"/>
              </w:rPr>
              <w:t>不重要的数据、部分内容可以不用离线缓存</w:t>
            </w:r>
          </w:p>
        </w:tc>
        <w:tc>
          <w:tcPr>
            <w:tcW w:w="850" w:type="dxa"/>
          </w:tcPr>
          <w:p w14:paraId="56122A7F" w14:textId="77777777" w:rsidR="00DD521C" w:rsidRDefault="00DD521C" w:rsidP="00E16909">
            <w:pPr>
              <w:rPr>
                <w:sz w:val="21"/>
                <w:szCs w:val="21"/>
              </w:rPr>
            </w:pPr>
            <w:r>
              <w:rPr>
                <w:sz w:val="21"/>
                <w:szCs w:val="21"/>
              </w:rPr>
              <w:t>X</w:t>
            </w:r>
          </w:p>
        </w:tc>
        <w:tc>
          <w:tcPr>
            <w:tcW w:w="2268" w:type="dxa"/>
          </w:tcPr>
          <w:p w14:paraId="11F52388" w14:textId="77777777" w:rsidR="00DD521C" w:rsidRDefault="00DD521C" w:rsidP="00E16909">
            <w:pPr>
              <w:rPr>
                <w:sz w:val="21"/>
                <w:szCs w:val="21"/>
              </w:rPr>
            </w:pPr>
          </w:p>
        </w:tc>
      </w:tr>
      <w:tr w:rsidR="00DD521C" w14:paraId="2C0EA344" w14:textId="77777777" w:rsidTr="003F7709">
        <w:tc>
          <w:tcPr>
            <w:tcW w:w="2376" w:type="dxa"/>
            <w:vMerge/>
          </w:tcPr>
          <w:p w14:paraId="0EBCE2D2" w14:textId="77777777" w:rsidR="00DD521C" w:rsidRDefault="00DD521C" w:rsidP="00E16909">
            <w:pPr>
              <w:rPr>
                <w:sz w:val="21"/>
                <w:szCs w:val="21"/>
              </w:rPr>
            </w:pPr>
          </w:p>
        </w:tc>
        <w:tc>
          <w:tcPr>
            <w:tcW w:w="3573" w:type="dxa"/>
          </w:tcPr>
          <w:p w14:paraId="7F565E43" w14:textId="77777777" w:rsidR="00DD521C" w:rsidRDefault="00DD521C" w:rsidP="00E16909">
            <w:pPr>
              <w:rPr>
                <w:sz w:val="21"/>
                <w:szCs w:val="21"/>
              </w:rPr>
            </w:pPr>
            <w:r>
              <w:rPr>
                <w:rFonts w:hint="eastAsia"/>
                <w:sz w:val="21"/>
                <w:szCs w:val="21"/>
              </w:rPr>
              <w:t>提示数据更新</w:t>
            </w:r>
          </w:p>
        </w:tc>
        <w:tc>
          <w:tcPr>
            <w:tcW w:w="850" w:type="dxa"/>
          </w:tcPr>
          <w:p w14:paraId="3F404A16" w14:textId="77777777" w:rsidR="00DD521C" w:rsidRDefault="00DD521C" w:rsidP="00E16909">
            <w:pPr>
              <w:rPr>
                <w:sz w:val="21"/>
                <w:szCs w:val="21"/>
              </w:rPr>
            </w:pPr>
            <w:r>
              <w:rPr>
                <w:sz w:val="21"/>
                <w:szCs w:val="21"/>
              </w:rPr>
              <w:t>X</w:t>
            </w:r>
          </w:p>
        </w:tc>
        <w:tc>
          <w:tcPr>
            <w:tcW w:w="2268" w:type="dxa"/>
          </w:tcPr>
          <w:p w14:paraId="20670A9B" w14:textId="77777777" w:rsidR="00DD521C" w:rsidRDefault="00DD521C" w:rsidP="00E16909">
            <w:pPr>
              <w:rPr>
                <w:sz w:val="21"/>
                <w:szCs w:val="21"/>
              </w:rPr>
            </w:pPr>
            <w:r>
              <w:rPr>
                <w:rFonts w:hint="eastAsia"/>
                <w:sz w:val="21"/>
                <w:szCs w:val="21"/>
              </w:rPr>
              <w:t>需要提示的可以设置提醒。</w:t>
            </w:r>
          </w:p>
        </w:tc>
      </w:tr>
      <w:tr w:rsidR="00DD521C" w14:paraId="2E928B09" w14:textId="77777777" w:rsidTr="003F7709">
        <w:trPr>
          <w:trHeight w:val="284"/>
        </w:trPr>
        <w:tc>
          <w:tcPr>
            <w:tcW w:w="2376" w:type="dxa"/>
          </w:tcPr>
          <w:p w14:paraId="489A4211" w14:textId="68149A2B" w:rsidR="00DD521C" w:rsidRDefault="00DD521C" w:rsidP="003F7709">
            <w:pPr>
              <w:rPr>
                <w:sz w:val="21"/>
                <w:szCs w:val="21"/>
              </w:rPr>
            </w:pPr>
            <w:r>
              <w:rPr>
                <w:sz w:val="21"/>
                <w:szCs w:val="21"/>
              </w:rPr>
              <w:t xml:space="preserve">Req </w:t>
            </w:r>
            <w:r w:rsidR="003F7709">
              <w:rPr>
                <w:sz w:val="21"/>
                <w:szCs w:val="21"/>
              </w:rPr>
              <w:t>4</w:t>
            </w:r>
            <w:r w:rsidRPr="004417F4">
              <w:rPr>
                <w:sz w:val="21"/>
                <w:szCs w:val="21"/>
              </w:rPr>
              <w:t>:</w:t>
            </w:r>
            <w:r>
              <w:t xml:space="preserve"> </w:t>
            </w:r>
            <w:r w:rsidRPr="00F65346">
              <w:rPr>
                <w:sz w:val="21"/>
                <w:szCs w:val="21"/>
              </w:rPr>
              <w:t>Access Control and Write Protections</w:t>
            </w:r>
          </w:p>
        </w:tc>
        <w:tc>
          <w:tcPr>
            <w:tcW w:w="3573" w:type="dxa"/>
          </w:tcPr>
          <w:p w14:paraId="60E56243" w14:textId="77777777" w:rsidR="00DD521C" w:rsidRPr="0020686A" w:rsidRDefault="00DD521C" w:rsidP="00E16909">
            <w:pPr>
              <w:rPr>
                <w:sz w:val="21"/>
                <w:szCs w:val="21"/>
              </w:rPr>
            </w:pPr>
            <w:r>
              <w:rPr>
                <w:rFonts w:hint="eastAsia"/>
                <w:sz w:val="21"/>
                <w:szCs w:val="21"/>
              </w:rPr>
              <w:t>论文，相关资料控制访问。</w:t>
            </w:r>
          </w:p>
        </w:tc>
        <w:tc>
          <w:tcPr>
            <w:tcW w:w="850" w:type="dxa"/>
          </w:tcPr>
          <w:p w14:paraId="650C4CBB" w14:textId="77777777" w:rsidR="00DD521C" w:rsidRPr="0020686A" w:rsidRDefault="00DD521C" w:rsidP="00E16909">
            <w:pPr>
              <w:rPr>
                <w:sz w:val="21"/>
                <w:szCs w:val="21"/>
              </w:rPr>
            </w:pPr>
            <w:r>
              <w:rPr>
                <w:sz w:val="21"/>
                <w:szCs w:val="21"/>
              </w:rPr>
              <w:t>X</w:t>
            </w:r>
          </w:p>
        </w:tc>
        <w:tc>
          <w:tcPr>
            <w:tcW w:w="2268" w:type="dxa"/>
          </w:tcPr>
          <w:p w14:paraId="23E8A1C3" w14:textId="77777777" w:rsidR="00DD521C" w:rsidRDefault="00DD521C" w:rsidP="00E16909">
            <w:pPr>
              <w:rPr>
                <w:sz w:val="21"/>
                <w:szCs w:val="21"/>
              </w:rPr>
            </w:pPr>
          </w:p>
        </w:tc>
      </w:tr>
      <w:tr w:rsidR="00DD521C" w14:paraId="27CCBA72" w14:textId="77777777" w:rsidTr="003F7709">
        <w:tc>
          <w:tcPr>
            <w:tcW w:w="2376" w:type="dxa"/>
          </w:tcPr>
          <w:p w14:paraId="46EC9FE7" w14:textId="2762ED04" w:rsidR="00DD521C" w:rsidRDefault="00DD521C" w:rsidP="003F7709">
            <w:pPr>
              <w:rPr>
                <w:sz w:val="21"/>
                <w:szCs w:val="21"/>
              </w:rPr>
            </w:pPr>
            <w:r>
              <w:rPr>
                <w:sz w:val="21"/>
                <w:szCs w:val="21"/>
              </w:rPr>
              <w:t xml:space="preserve">Req </w:t>
            </w:r>
            <w:r w:rsidR="003F7709">
              <w:rPr>
                <w:sz w:val="21"/>
                <w:szCs w:val="21"/>
              </w:rPr>
              <w:t>5</w:t>
            </w:r>
            <w:r w:rsidRPr="004417F4">
              <w:rPr>
                <w:sz w:val="21"/>
                <w:szCs w:val="21"/>
              </w:rPr>
              <w:t>:</w:t>
            </w:r>
            <w:r>
              <w:t xml:space="preserve"> </w:t>
            </w:r>
            <w:r w:rsidRPr="00E6408C">
              <w:rPr>
                <w:sz w:val="21"/>
                <w:szCs w:val="21"/>
              </w:rPr>
              <w:t>Metadata and Resources</w:t>
            </w:r>
          </w:p>
        </w:tc>
        <w:tc>
          <w:tcPr>
            <w:tcW w:w="3573" w:type="dxa"/>
          </w:tcPr>
          <w:p w14:paraId="7EBF2D44" w14:textId="77777777" w:rsidR="00DD521C" w:rsidRPr="0020686A" w:rsidRDefault="00DD521C" w:rsidP="00E16909">
            <w:pPr>
              <w:rPr>
                <w:sz w:val="21"/>
                <w:szCs w:val="21"/>
              </w:rPr>
            </w:pPr>
            <w:r w:rsidRPr="00E6408C">
              <w:rPr>
                <w:rFonts w:hint="eastAsia"/>
                <w:sz w:val="21"/>
                <w:szCs w:val="21"/>
              </w:rPr>
              <w:t>Web出版物中的一些附加信息</w:t>
            </w:r>
          </w:p>
        </w:tc>
        <w:tc>
          <w:tcPr>
            <w:tcW w:w="850" w:type="dxa"/>
          </w:tcPr>
          <w:p w14:paraId="1F967507" w14:textId="77777777" w:rsidR="00DD521C" w:rsidRPr="0020686A" w:rsidRDefault="00DD521C" w:rsidP="00E16909">
            <w:pPr>
              <w:rPr>
                <w:sz w:val="21"/>
                <w:szCs w:val="21"/>
              </w:rPr>
            </w:pPr>
            <w:r>
              <w:rPr>
                <w:sz w:val="21"/>
                <w:szCs w:val="21"/>
              </w:rPr>
              <w:t>V</w:t>
            </w:r>
          </w:p>
        </w:tc>
        <w:tc>
          <w:tcPr>
            <w:tcW w:w="2268" w:type="dxa"/>
          </w:tcPr>
          <w:p w14:paraId="6A144CA1" w14:textId="1A8458D7" w:rsidR="00DD521C" w:rsidRDefault="003F7709" w:rsidP="00E16909">
            <w:pPr>
              <w:rPr>
                <w:sz w:val="21"/>
                <w:szCs w:val="21"/>
              </w:rPr>
            </w:pPr>
            <w:r>
              <w:rPr>
                <w:rFonts w:hint="eastAsia"/>
                <w:sz w:val="21"/>
                <w:szCs w:val="21"/>
              </w:rPr>
              <w:t>作者</w:t>
            </w:r>
            <w:r>
              <w:rPr>
                <w:sz w:val="21"/>
                <w:szCs w:val="21"/>
              </w:rPr>
              <w:t>、摘要</w:t>
            </w:r>
          </w:p>
        </w:tc>
      </w:tr>
    </w:tbl>
    <w:p w14:paraId="27D031A0" w14:textId="77777777" w:rsidR="006232C0" w:rsidRDefault="006232C0" w:rsidP="003F7709"/>
    <w:p w14:paraId="3AC163C5" w14:textId="24389EA7" w:rsidR="00DD521C" w:rsidRDefault="006232C0" w:rsidP="006232C0">
      <w:pPr>
        <w:ind w:firstLine="480"/>
        <w:jc w:val="center"/>
        <w:rPr>
          <w:rFonts w:ascii="黑体" w:hAnsi="黑体"/>
          <w:b/>
          <w:sz w:val="21"/>
          <w:szCs w:val="21"/>
        </w:rPr>
      </w:pPr>
      <w:bookmarkStart w:id="107" w:name="_Toc491896626"/>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bookmarkEnd w:id="107"/>
    </w:p>
    <w:tbl>
      <w:tblPr>
        <w:tblStyle w:val="aff1"/>
        <w:tblW w:w="9067" w:type="dxa"/>
        <w:tblLook w:val="04A0" w:firstRow="1" w:lastRow="0" w:firstColumn="1" w:lastColumn="0" w:noHBand="0" w:noVBand="1"/>
      </w:tblPr>
      <w:tblGrid>
        <w:gridCol w:w="2376"/>
        <w:gridCol w:w="3573"/>
        <w:gridCol w:w="1134"/>
        <w:gridCol w:w="1984"/>
      </w:tblGrid>
      <w:tr w:rsidR="003F7709" w14:paraId="017D0480" w14:textId="77777777" w:rsidTr="003F7709">
        <w:trPr>
          <w:trHeight w:val="577"/>
        </w:trPr>
        <w:tc>
          <w:tcPr>
            <w:tcW w:w="2376" w:type="dxa"/>
          </w:tcPr>
          <w:p w14:paraId="785DD528" w14:textId="77777777" w:rsidR="003F7709" w:rsidRPr="004417F4" w:rsidRDefault="003F7709" w:rsidP="00E16909">
            <w:pPr>
              <w:rPr>
                <w:sz w:val="21"/>
                <w:szCs w:val="21"/>
              </w:rPr>
            </w:pPr>
            <w:r w:rsidRPr="004417F4">
              <w:rPr>
                <w:sz w:val="21"/>
                <w:szCs w:val="21"/>
              </w:rPr>
              <w:t xml:space="preserve">PWP Usecase and Reqs: </w:t>
            </w:r>
          </w:p>
        </w:tc>
        <w:tc>
          <w:tcPr>
            <w:tcW w:w="3573" w:type="dxa"/>
          </w:tcPr>
          <w:p w14:paraId="42C74835" w14:textId="77777777" w:rsidR="003F7709" w:rsidRPr="004417F4" w:rsidRDefault="003F7709" w:rsidP="00E16909">
            <w:pPr>
              <w:jc w:val="center"/>
              <w:rPr>
                <w:sz w:val="21"/>
                <w:szCs w:val="21"/>
              </w:rPr>
            </w:pPr>
            <w:r w:rsidRPr="004417F4">
              <w:rPr>
                <w:sz w:val="21"/>
                <w:szCs w:val="21"/>
              </w:rPr>
              <w:t>Use cases</w:t>
            </w:r>
          </w:p>
        </w:tc>
        <w:tc>
          <w:tcPr>
            <w:tcW w:w="1134" w:type="dxa"/>
          </w:tcPr>
          <w:p w14:paraId="7229E9A6" w14:textId="77777777" w:rsidR="003F7709" w:rsidRPr="004417F4" w:rsidRDefault="003F7709"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CF581AF" w14:textId="77777777" w:rsidR="003F7709" w:rsidRPr="004417F4" w:rsidRDefault="003F7709" w:rsidP="00E16909">
            <w:pPr>
              <w:rPr>
                <w:sz w:val="21"/>
                <w:szCs w:val="21"/>
              </w:rPr>
            </w:pPr>
            <w:r>
              <w:rPr>
                <w:rFonts w:hint="eastAsia"/>
                <w:sz w:val="21"/>
                <w:szCs w:val="21"/>
              </w:rPr>
              <w:t>实现程度</w:t>
            </w:r>
          </w:p>
        </w:tc>
      </w:tr>
      <w:tr w:rsidR="003F7709" w14:paraId="71BCA227" w14:textId="77777777" w:rsidTr="003F7709">
        <w:tc>
          <w:tcPr>
            <w:tcW w:w="2376" w:type="dxa"/>
          </w:tcPr>
          <w:p w14:paraId="097751BD" w14:textId="56EF3D81" w:rsidR="003F7709" w:rsidRDefault="003F7709" w:rsidP="003F7709">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418764E6" w14:textId="77777777" w:rsidR="003F7709" w:rsidRPr="0020686A" w:rsidRDefault="003F7709" w:rsidP="00E16909">
            <w:pPr>
              <w:rPr>
                <w:sz w:val="21"/>
                <w:szCs w:val="21"/>
              </w:rPr>
            </w:pPr>
            <w:r>
              <w:rPr>
                <w:rFonts w:hint="eastAsia"/>
                <w:sz w:val="21"/>
                <w:szCs w:val="21"/>
              </w:rPr>
              <w:t>可以通过邮件分发、通过</w:t>
            </w:r>
            <w:r>
              <w:rPr>
                <w:sz w:val="21"/>
                <w:szCs w:val="21"/>
              </w:rPr>
              <w:t>SD</w:t>
            </w:r>
            <w:r>
              <w:rPr>
                <w:rFonts w:hint="eastAsia"/>
                <w:sz w:val="21"/>
                <w:szCs w:val="21"/>
              </w:rPr>
              <w:t>卡</w:t>
            </w:r>
            <w:proofErr w:type="gramStart"/>
            <w:r>
              <w:rPr>
                <w:rFonts w:hint="eastAsia"/>
                <w:sz w:val="21"/>
                <w:szCs w:val="21"/>
              </w:rPr>
              <w:t>和蓝牙传输</w:t>
            </w:r>
            <w:proofErr w:type="gramEnd"/>
          </w:p>
        </w:tc>
        <w:tc>
          <w:tcPr>
            <w:tcW w:w="1134" w:type="dxa"/>
          </w:tcPr>
          <w:p w14:paraId="07093322" w14:textId="77777777" w:rsidR="003F7709" w:rsidRPr="0020686A" w:rsidRDefault="003F7709" w:rsidP="00E16909">
            <w:pPr>
              <w:rPr>
                <w:sz w:val="21"/>
                <w:szCs w:val="21"/>
              </w:rPr>
            </w:pPr>
            <w:r>
              <w:rPr>
                <w:sz w:val="21"/>
                <w:szCs w:val="21"/>
              </w:rPr>
              <w:t>V</w:t>
            </w:r>
          </w:p>
        </w:tc>
        <w:tc>
          <w:tcPr>
            <w:tcW w:w="1984" w:type="dxa"/>
          </w:tcPr>
          <w:p w14:paraId="06FB4CC4" w14:textId="77777777" w:rsidR="003F7709" w:rsidRDefault="003F7709" w:rsidP="00E1690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3F7709" w14:paraId="47C7F08C" w14:textId="77777777" w:rsidTr="003F7709">
        <w:tc>
          <w:tcPr>
            <w:tcW w:w="2376" w:type="dxa"/>
            <w:vMerge w:val="restart"/>
          </w:tcPr>
          <w:p w14:paraId="6CA5B47E" w14:textId="2180E695" w:rsidR="003F7709" w:rsidRDefault="003F7709" w:rsidP="003F7709">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2C0A4886" w14:textId="77777777" w:rsidR="003F7709" w:rsidRPr="0020686A" w:rsidRDefault="003F7709" w:rsidP="00E16909">
            <w:pPr>
              <w:rPr>
                <w:sz w:val="21"/>
                <w:szCs w:val="21"/>
              </w:rPr>
            </w:pPr>
            <w:r>
              <w:rPr>
                <w:rFonts w:hint="eastAsia"/>
                <w:sz w:val="21"/>
                <w:szCs w:val="21"/>
              </w:rPr>
              <w:t>可以跨终端显示出版物</w:t>
            </w:r>
          </w:p>
        </w:tc>
        <w:tc>
          <w:tcPr>
            <w:tcW w:w="1134" w:type="dxa"/>
          </w:tcPr>
          <w:p w14:paraId="3C720051" w14:textId="77777777" w:rsidR="003F7709" w:rsidRPr="0020686A" w:rsidRDefault="003F7709" w:rsidP="00E16909">
            <w:pPr>
              <w:rPr>
                <w:sz w:val="21"/>
                <w:szCs w:val="21"/>
              </w:rPr>
            </w:pPr>
            <w:r>
              <w:rPr>
                <w:sz w:val="21"/>
                <w:szCs w:val="21"/>
              </w:rPr>
              <w:t>V</w:t>
            </w:r>
          </w:p>
        </w:tc>
        <w:tc>
          <w:tcPr>
            <w:tcW w:w="1984" w:type="dxa"/>
          </w:tcPr>
          <w:p w14:paraId="7C82FA44" w14:textId="77777777" w:rsidR="003F7709" w:rsidRDefault="003F7709" w:rsidP="00E16909">
            <w:pPr>
              <w:rPr>
                <w:sz w:val="21"/>
                <w:szCs w:val="21"/>
              </w:rPr>
            </w:pPr>
          </w:p>
        </w:tc>
      </w:tr>
      <w:tr w:rsidR="003F7709" w14:paraId="593070F2" w14:textId="77777777" w:rsidTr="003F7709">
        <w:tc>
          <w:tcPr>
            <w:tcW w:w="2376" w:type="dxa"/>
            <w:vMerge/>
          </w:tcPr>
          <w:p w14:paraId="5C640FC9" w14:textId="77777777" w:rsidR="003F7709" w:rsidRDefault="003F7709" w:rsidP="00E16909">
            <w:pPr>
              <w:rPr>
                <w:sz w:val="21"/>
                <w:szCs w:val="21"/>
              </w:rPr>
            </w:pPr>
          </w:p>
        </w:tc>
        <w:tc>
          <w:tcPr>
            <w:tcW w:w="3573" w:type="dxa"/>
          </w:tcPr>
          <w:p w14:paraId="05BE8590" w14:textId="77777777" w:rsidR="003F7709" w:rsidRDefault="003F7709" w:rsidP="00E16909">
            <w:pPr>
              <w:rPr>
                <w:sz w:val="21"/>
                <w:szCs w:val="21"/>
              </w:rPr>
            </w:pPr>
            <w:r>
              <w:rPr>
                <w:rFonts w:hint="eastAsia"/>
                <w:sz w:val="21"/>
                <w:szCs w:val="21"/>
              </w:rPr>
              <w:t>个人添加的标记互不影响</w:t>
            </w:r>
          </w:p>
        </w:tc>
        <w:tc>
          <w:tcPr>
            <w:tcW w:w="1134" w:type="dxa"/>
          </w:tcPr>
          <w:p w14:paraId="7374891A" w14:textId="77777777" w:rsidR="003F7709" w:rsidRDefault="003F7709" w:rsidP="00E16909">
            <w:pPr>
              <w:rPr>
                <w:sz w:val="21"/>
                <w:szCs w:val="21"/>
              </w:rPr>
            </w:pPr>
            <w:r>
              <w:rPr>
                <w:sz w:val="21"/>
                <w:szCs w:val="21"/>
              </w:rPr>
              <w:t>V</w:t>
            </w:r>
          </w:p>
        </w:tc>
        <w:tc>
          <w:tcPr>
            <w:tcW w:w="1984" w:type="dxa"/>
          </w:tcPr>
          <w:p w14:paraId="58BCAC72" w14:textId="77777777" w:rsidR="003F7709" w:rsidRDefault="003F7709" w:rsidP="00E16909">
            <w:pPr>
              <w:rPr>
                <w:sz w:val="21"/>
                <w:szCs w:val="21"/>
              </w:rPr>
            </w:pPr>
          </w:p>
        </w:tc>
      </w:tr>
      <w:tr w:rsidR="003F7709" w14:paraId="47A05D55" w14:textId="77777777" w:rsidTr="003F7709">
        <w:tc>
          <w:tcPr>
            <w:tcW w:w="2376" w:type="dxa"/>
            <w:vMerge/>
          </w:tcPr>
          <w:p w14:paraId="3269E475" w14:textId="77777777" w:rsidR="003F7709" w:rsidRDefault="003F7709" w:rsidP="00E16909">
            <w:pPr>
              <w:rPr>
                <w:sz w:val="21"/>
                <w:szCs w:val="21"/>
              </w:rPr>
            </w:pPr>
          </w:p>
        </w:tc>
        <w:tc>
          <w:tcPr>
            <w:tcW w:w="3573" w:type="dxa"/>
          </w:tcPr>
          <w:p w14:paraId="236E2F9A" w14:textId="77777777" w:rsidR="003F7709" w:rsidRDefault="003F7709" w:rsidP="00E16909">
            <w:pPr>
              <w:rPr>
                <w:sz w:val="21"/>
                <w:szCs w:val="21"/>
              </w:rPr>
            </w:pPr>
            <w:r>
              <w:rPr>
                <w:rFonts w:hint="eastAsia"/>
                <w:sz w:val="21"/>
                <w:szCs w:val="21"/>
              </w:rPr>
              <w:t>可以查看出版物的阅读量数据</w:t>
            </w:r>
          </w:p>
        </w:tc>
        <w:tc>
          <w:tcPr>
            <w:tcW w:w="1134" w:type="dxa"/>
          </w:tcPr>
          <w:p w14:paraId="0462F5D0" w14:textId="77777777" w:rsidR="003F7709" w:rsidRDefault="003F7709" w:rsidP="00E16909">
            <w:pPr>
              <w:rPr>
                <w:sz w:val="21"/>
                <w:szCs w:val="21"/>
              </w:rPr>
            </w:pPr>
            <w:r>
              <w:rPr>
                <w:sz w:val="21"/>
                <w:szCs w:val="21"/>
              </w:rPr>
              <w:t>X</w:t>
            </w:r>
          </w:p>
        </w:tc>
        <w:tc>
          <w:tcPr>
            <w:tcW w:w="1984" w:type="dxa"/>
          </w:tcPr>
          <w:p w14:paraId="637CD911" w14:textId="1D010223" w:rsidR="003F7709" w:rsidRDefault="003F7709" w:rsidP="00E16909">
            <w:pPr>
              <w:rPr>
                <w:sz w:val="21"/>
                <w:szCs w:val="21"/>
              </w:rPr>
            </w:pPr>
          </w:p>
        </w:tc>
      </w:tr>
      <w:tr w:rsidR="003F7709" w14:paraId="69EC2294" w14:textId="77777777" w:rsidTr="003F7709">
        <w:tc>
          <w:tcPr>
            <w:tcW w:w="2376" w:type="dxa"/>
          </w:tcPr>
          <w:p w14:paraId="6E295EE4" w14:textId="3E51514E" w:rsidR="003F7709" w:rsidRDefault="003F7709" w:rsidP="003F7709">
            <w:pPr>
              <w:rPr>
                <w:sz w:val="21"/>
                <w:szCs w:val="21"/>
              </w:rPr>
            </w:pPr>
            <w:r>
              <w:rPr>
                <w:sz w:val="21"/>
                <w:szCs w:val="21"/>
              </w:rPr>
              <w:t>Req 3:</w:t>
            </w:r>
            <w:r>
              <w:t xml:space="preserve"> </w:t>
            </w:r>
            <w:r w:rsidRPr="004B4764">
              <w:rPr>
                <w:sz w:val="21"/>
                <w:szCs w:val="21"/>
              </w:rPr>
              <w:t>Distribution Process</w:t>
            </w:r>
          </w:p>
        </w:tc>
        <w:tc>
          <w:tcPr>
            <w:tcW w:w="3573" w:type="dxa"/>
          </w:tcPr>
          <w:p w14:paraId="442A48F0" w14:textId="77777777" w:rsidR="003F7709" w:rsidRPr="0020686A" w:rsidRDefault="003F7709" w:rsidP="00E16909">
            <w:pPr>
              <w:rPr>
                <w:sz w:val="21"/>
                <w:szCs w:val="21"/>
              </w:rPr>
            </w:pPr>
            <w:r>
              <w:rPr>
                <w:rFonts w:hint="eastAsia"/>
                <w:sz w:val="21"/>
                <w:szCs w:val="21"/>
              </w:rPr>
              <w:t>打包出版物并分发</w:t>
            </w:r>
          </w:p>
        </w:tc>
        <w:tc>
          <w:tcPr>
            <w:tcW w:w="1134" w:type="dxa"/>
          </w:tcPr>
          <w:p w14:paraId="302747D6" w14:textId="77777777" w:rsidR="003F7709" w:rsidRPr="0020686A" w:rsidRDefault="003F7709" w:rsidP="00E16909">
            <w:pPr>
              <w:rPr>
                <w:sz w:val="21"/>
                <w:szCs w:val="21"/>
              </w:rPr>
            </w:pPr>
            <w:r>
              <w:rPr>
                <w:sz w:val="21"/>
                <w:szCs w:val="21"/>
              </w:rPr>
              <w:t>V</w:t>
            </w:r>
          </w:p>
        </w:tc>
        <w:tc>
          <w:tcPr>
            <w:tcW w:w="1984" w:type="dxa"/>
          </w:tcPr>
          <w:p w14:paraId="6DFBA4BF" w14:textId="77777777" w:rsidR="003F7709" w:rsidRDefault="003F7709" w:rsidP="00E16909">
            <w:pPr>
              <w:rPr>
                <w:sz w:val="21"/>
                <w:szCs w:val="21"/>
              </w:rPr>
            </w:pPr>
          </w:p>
        </w:tc>
      </w:tr>
      <w:tr w:rsidR="003F7709" w14:paraId="6BDB5EED" w14:textId="77777777" w:rsidTr="003F7709">
        <w:tc>
          <w:tcPr>
            <w:tcW w:w="2376" w:type="dxa"/>
          </w:tcPr>
          <w:p w14:paraId="22F776E3" w14:textId="7D1F4B04" w:rsidR="003F7709" w:rsidRDefault="003F7709" w:rsidP="003F7709">
            <w:pPr>
              <w:rPr>
                <w:sz w:val="21"/>
                <w:szCs w:val="21"/>
              </w:rPr>
            </w:pPr>
            <w:r>
              <w:rPr>
                <w:sz w:val="21"/>
                <w:szCs w:val="21"/>
              </w:rPr>
              <w:t>Req 4:</w:t>
            </w:r>
            <w:r>
              <w:t xml:space="preserve"> </w:t>
            </w:r>
            <w:r w:rsidRPr="004B4764">
              <w:rPr>
                <w:sz w:val="21"/>
                <w:szCs w:val="21"/>
              </w:rPr>
              <w:t>Locating Metadata in Components</w:t>
            </w:r>
          </w:p>
        </w:tc>
        <w:tc>
          <w:tcPr>
            <w:tcW w:w="3573" w:type="dxa"/>
          </w:tcPr>
          <w:p w14:paraId="0A98A441" w14:textId="77777777" w:rsidR="003F7709" w:rsidRPr="0020686A" w:rsidRDefault="003F7709" w:rsidP="00E16909">
            <w:pPr>
              <w:rPr>
                <w:sz w:val="21"/>
                <w:szCs w:val="21"/>
              </w:rPr>
            </w:pPr>
            <w:r>
              <w:rPr>
                <w:rFonts w:hint="eastAsia"/>
                <w:sz w:val="21"/>
                <w:szCs w:val="21"/>
              </w:rPr>
              <w:t>描述性元数据</w:t>
            </w:r>
            <w:r w:rsidRPr="004B4764">
              <w:rPr>
                <w:rFonts w:hint="eastAsia"/>
                <w:sz w:val="21"/>
                <w:szCs w:val="21"/>
              </w:rPr>
              <w:t>文件</w:t>
            </w:r>
          </w:p>
        </w:tc>
        <w:tc>
          <w:tcPr>
            <w:tcW w:w="1134" w:type="dxa"/>
          </w:tcPr>
          <w:p w14:paraId="28AD3537" w14:textId="77777777" w:rsidR="003F7709" w:rsidRPr="0020686A" w:rsidRDefault="003F7709" w:rsidP="00E16909">
            <w:pPr>
              <w:rPr>
                <w:sz w:val="21"/>
                <w:szCs w:val="21"/>
              </w:rPr>
            </w:pPr>
            <w:r>
              <w:rPr>
                <w:sz w:val="21"/>
                <w:szCs w:val="21"/>
              </w:rPr>
              <w:t>V</w:t>
            </w:r>
          </w:p>
        </w:tc>
        <w:tc>
          <w:tcPr>
            <w:tcW w:w="1984" w:type="dxa"/>
          </w:tcPr>
          <w:p w14:paraId="17DF480A" w14:textId="77777777" w:rsidR="003F7709" w:rsidRDefault="003F7709" w:rsidP="00E16909">
            <w:pPr>
              <w:rPr>
                <w:sz w:val="21"/>
                <w:szCs w:val="21"/>
              </w:rPr>
            </w:pPr>
          </w:p>
        </w:tc>
      </w:tr>
      <w:tr w:rsidR="003F7709" w14:paraId="1F94CD3B" w14:textId="77777777" w:rsidTr="003F7709">
        <w:tc>
          <w:tcPr>
            <w:tcW w:w="2376" w:type="dxa"/>
          </w:tcPr>
          <w:p w14:paraId="59D5AC3F" w14:textId="40AC378E" w:rsidR="003F7709" w:rsidRDefault="003F7709" w:rsidP="003F7709">
            <w:pPr>
              <w:rPr>
                <w:sz w:val="21"/>
                <w:szCs w:val="21"/>
              </w:rPr>
            </w:pPr>
            <w:r>
              <w:rPr>
                <w:sz w:val="21"/>
                <w:szCs w:val="21"/>
              </w:rPr>
              <w:t>Req 5:</w:t>
            </w:r>
            <w:r>
              <w:t xml:space="preserve"> </w:t>
            </w:r>
            <w:r w:rsidRPr="00C74D21">
              <w:rPr>
                <w:sz w:val="21"/>
                <w:szCs w:val="21"/>
              </w:rPr>
              <w:t>New or Removed Components</w:t>
            </w:r>
          </w:p>
        </w:tc>
        <w:tc>
          <w:tcPr>
            <w:tcW w:w="3573" w:type="dxa"/>
          </w:tcPr>
          <w:p w14:paraId="753DDA5B" w14:textId="77777777" w:rsidR="003F7709" w:rsidRDefault="003F7709" w:rsidP="00E16909">
            <w:pPr>
              <w:rPr>
                <w:sz w:val="21"/>
                <w:szCs w:val="21"/>
              </w:rPr>
            </w:pPr>
            <w:r>
              <w:rPr>
                <w:rFonts w:hint="eastAsia"/>
                <w:sz w:val="21"/>
                <w:szCs w:val="21"/>
              </w:rPr>
              <w:t>发现组件删除或新增</w:t>
            </w:r>
          </w:p>
        </w:tc>
        <w:tc>
          <w:tcPr>
            <w:tcW w:w="1134" w:type="dxa"/>
          </w:tcPr>
          <w:p w14:paraId="41E34644" w14:textId="77777777" w:rsidR="003F7709" w:rsidRDefault="003F7709" w:rsidP="00E16909">
            <w:pPr>
              <w:rPr>
                <w:sz w:val="21"/>
                <w:szCs w:val="21"/>
              </w:rPr>
            </w:pPr>
            <w:r>
              <w:rPr>
                <w:sz w:val="21"/>
                <w:szCs w:val="21"/>
              </w:rPr>
              <w:t>X</w:t>
            </w:r>
          </w:p>
        </w:tc>
        <w:tc>
          <w:tcPr>
            <w:tcW w:w="1984" w:type="dxa"/>
          </w:tcPr>
          <w:p w14:paraId="470B825C" w14:textId="77777777" w:rsidR="003F7709" w:rsidRDefault="003F7709" w:rsidP="00E16909">
            <w:pPr>
              <w:rPr>
                <w:sz w:val="21"/>
                <w:szCs w:val="21"/>
              </w:rPr>
            </w:pPr>
          </w:p>
        </w:tc>
      </w:tr>
      <w:tr w:rsidR="003F7709" w14:paraId="29997E33" w14:textId="77777777" w:rsidTr="003F7709">
        <w:tc>
          <w:tcPr>
            <w:tcW w:w="2376" w:type="dxa"/>
          </w:tcPr>
          <w:p w14:paraId="2A9200B0" w14:textId="7B2A3F8D" w:rsidR="003F7709" w:rsidRDefault="003F7709" w:rsidP="003F7709">
            <w:pPr>
              <w:rPr>
                <w:sz w:val="21"/>
                <w:szCs w:val="21"/>
              </w:rPr>
            </w:pPr>
            <w:r>
              <w:rPr>
                <w:sz w:val="21"/>
                <w:szCs w:val="21"/>
              </w:rPr>
              <w:t>Req 6:</w:t>
            </w:r>
            <w:r>
              <w:t xml:space="preserve"> </w:t>
            </w:r>
            <w:r w:rsidRPr="002B1FDC">
              <w:rPr>
                <w:sz w:val="21"/>
                <w:szCs w:val="21"/>
              </w:rPr>
              <w:t>Remap links</w:t>
            </w:r>
          </w:p>
        </w:tc>
        <w:tc>
          <w:tcPr>
            <w:tcW w:w="3573" w:type="dxa"/>
          </w:tcPr>
          <w:p w14:paraId="3E3138E1" w14:textId="77777777" w:rsidR="003F7709" w:rsidRDefault="003F7709" w:rsidP="00E16909">
            <w:pPr>
              <w:rPr>
                <w:sz w:val="21"/>
                <w:szCs w:val="21"/>
              </w:rPr>
            </w:pPr>
            <w:r>
              <w:rPr>
                <w:rFonts w:hint="eastAsia"/>
                <w:sz w:val="21"/>
                <w:szCs w:val="21"/>
              </w:rPr>
              <w:t>重新映射连接</w:t>
            </w:r>
          </w:p>
        </w:tc>
        <w:tc>
          <w:tcPr>
            <w:tcW w:w="1134" w:type="dxa"/>
          </w:tcPr>
          <w:p w14:paraId="554EDE6E" w14:textId="77777777" w:rsidR="003F7709" w:rsidRDefault="003F7709" w:rsidP="00E16909">
            <w:pPr>
              <w:rPr>
                <w:sz w:val="21"/>
                <w:szCs w:val="21"/>
              </w:rPr>
            </w:pPr>
            <w:r>
              <w:rPr>
                <w:sz w:val="21"/>
                <w:szCs w:val="21"/>
              </w:rPr>
              <w:t>X</w:t>
            </w:r>
          </w:p>
        </w:tc>
        <w:tc>
          <w:tcPr>
            <w:tcW w:w="1984" w:type="dxa"/>
          </w:tcPr>
          <w:p w14:paraId="4DB8120E" w14:textId="77777777" w:rsidR="003F7709" w:rsidRDefault="003F7709" w:rsidP="00E16909">
            <w:pPr>
              <w:rPr>
                <w:sz w:val="21"/>
                <w:szCs w:val="21"/>
              </w:rPr>
            </w:pPr>
          </w:p>
        </w:tc>
      </w:tr>
    </w:tbl>
    <w:p w14:paraId="281D5E93" w14:textId="77777777" w:rsidR="00DD521C" w:rsidRDefault="00DD521C" w:rsidP="005C7067">
      <w:pPr>
        <w:ind w:firstLine="480"/>
      </w:pPr>
    </w:p>
    <w:p w14:paraId="2A89FBFE" w14:textId="25B4EE11" w:rsidR="00950471" w:rsidRPr="00950471" w:rsidRDefault="00950471" w:rsidP="00950471">
      <w:pPr>
        <w:ind w:firstLine="480"/>
        <w:jc w:val="right"/>
        <w:rPr>
          <w:rFonts w:ascii="宋体" w:hAnsi="宋体"/>
          <w:b/>
          <w:sz w:val="21"/>
          <w:szCs w:val="21"/>
        </w:rPr>
      </w:pPr>
      <w:r w:rsidRPr="00950471">
        <w:rPr>
          <w:rFonts w:ascii="宋体" w:hAnsi="宋体" w:hint="eastAsia"/>
          <w:b/>
          <w:sz w:val="21"/>
          <w:szCs w:val="21"/>
        </w:rPr>
        <w:lastRenderedPageBreak/>
        <w:t>续</w:t>
      </w:r>
      <w:r w:rsidRPr="00950471">
        <w:rPr>
          <w:rFonts w:ascii="宋体" w:hAnsi="宋体"/>
          <w:b/>
          <w:sz w:val="21"/>
          <w:szCs w:val="21"/>
        </w:rPr>
        <w:t>表</w:t>
      </w:r>
      <w:r w:rsidRPr="00950471">
        <w:rPr>
          <w:rFonts w:ascii="宋体" w:hAnsi="宋体" w:hint="eastAsia"/>
          <w:b/>
          <w:sz w:val="21"/>
          <w:szCs w:val="21"/>
        </w:rPr>
        <w:t>6</w:t>
      </w:r>
    </w:p>
    <w:tbl>
      <w:tblPr>
        <w:tblStyle w:val="aff1"/>
        <w:tblW w:w="9067" w:type="dxa"/>
        <w:tblLook w:val="04A0" w:firstRow="1" w:lastRow="0" w:firstColumn="1" w:lastColumn="0" w:noHBand="0" w:noVBand="1"/>
      </w:tblPr>
      <w:tblGrid>
        <w:gridCol w:w="2376"/>
        <w:gridCol w:w="3573"/>
        <w:gridCol w:w="1134"/>
        <w:gridCol w:w="1984"/>
      </w:tblGrid>
      <w:tr w:rsidR="00950471" w14:paraId="649A0FAD" w14:textId="77777777" w:rsidTr="00E16909">
        <w:tc>
          <w:tcPr>
            <w:tcW w:w="2376" w:type="dxa"/>
          </w:tcPr>
          <w:p w14:paraId="13C36CCA" w14:textId="77777777" w:rsidR="00950471" w:rsidRDefault="00950471" w:rsidP="00E16909">
            <w:pPr>
              <w:rPr>
                <w:sz w:val="21"/>
                <w:szCs w:val="21"/>
              </w:rPr>
            </w:pPr>
            <w:r w:rsidRPr="004417F4">
              <w:rPr>
                <w:sz w:val="21"/>
                <w:szCs w:val="21"/>
              </w:rPr>
              <w:t xml:space="preserve">PWP Usecase and Reqs: </w:t>
            </w:r>
          </w:p>
        </w:tc>
        <w:tc>
          <w:tcPr>
            <w:tcW w:w="3573" w:type="dxa"/>
          </w:tcPr>
          <w:p w14:paraId="4B313F20" w14:textId="77777777" w:rsidR="00950471" w:rsidRDefault="00950471" w:rsidP="00E16909">
            <w:pPr>
              <w:rPr>
                <w:sz w:val="21"/>
                <w:szCs w:val="21"/>
              </w:rPr>
            </w:pPr>
            <w:r w:rsidRPr="004417F4">
              <w:rPr>
                <w:sz w:val="21"/>
                <w:szCs w:val="21"/>
              </w:rPr>
              <w:t>Use cases</w:t>
            </w:r>
          </w:p>
        </w:tc>
        <w:tc>
          <w:tcPr>
            <w:tcW w:w="1134" w:type="dxa"/>
          </w:tcPr>
          <w:p w14:paraId="3B4F7BE0" w14:textId="77777777" w:rsidR="00950471" w:rsidRDefault="00950471"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735024A0" w14:textId="77777777" w:rsidR="00950471" w:rsidRDefault="00950471" w:rsidP="00E16909">
            <w:pPr>
              <w:rPr>
                <w:sz w:val="21"/>
                <w:szCs w:val="21"/>
              </w:rPr>
            </w:pPr>
            <w:r>
              <w:rPr>
                <w:rFonts w:hint="eastAsia"/>
                <w:sz w:val="21"/>
                <w:szCs w:val="21"/>
              </w:rPr>
              <w:t>实现程度</w:t>
            </w:r>
          </w:p>
        </w:tc>
      </w:tr>
      <w:tr w:rsidR="00950471" w14:paraId="516A7474" w14:textId="77777777" w:rsidTr="00E16909">
        <w:tc>
          <w:tcPr>
            <w:tcW w:w="2376" w:type="dxa"/>
          </w:tcPr>
          <w:p w14:paraId="05583BF0" w14:textId="77777777" w:rsidR="00950471" w:rsidRDefault="00950471" w:rsidP="00E16909">
            <w:pPr>
              <w:rPr>
                <w:sz w:val="21"/>
                <w:szCs w:val="21"/>
              </w:rPr>
            </w:pPr>
            <w:r>
              <w:rPr>
                <w:sz w:val="21"/>
                <w:szCs w:val="21"/>
              </w:rPr>
              <w:t>Req 7:</w:t>
            </w:r>
            <w:r>
              <w:t xml:space="preserve"> </w:t>
            </w:r>
            <w:r w:rsidRPr="002B1FDC">
              <w:rPr>
                <w:sz w:val="21"/>
                <w:szCs w:val="21"/>
              </w:rPr>
              <w:t>Integrity and Authenticity</w:t>
            </w:r>
          </w:p>
        </w:tc>
        <w:tc>
          <w:tcPr>
            <w:tcW w:w="3573" w:type="dxa"/>
          </w:tcPr>
          <w:p w14:paraId="250022BB" w14:textId="77777777" w:rsidR="00950471" w:rsidRDefault="00950471" w:rsidP="00E16909">
            <w:pPr>
              <w:rPr>
                <w:sz w:val="21"/>
                <w:szCs w:val="21"/>
              </w:rPr>
            </w:pPr>
            <w:r w:rsidRPr="00C74D21">
              <w:rPr>
                <w:rFonts w:hint="eastAsia"/>
                <w:sz w:val="21"/>
                <w:szCs w:val="21"/>
              </w:rPr>
              <w:t>出版商证明出版物在交付期间没有被篡改</w:t>
            </w:r>
          </w:p>
        </w:tc>
        <w:tc>
          <w:tcPr>
            <w:tcW w:w="1134" w:type="dxa"/>
          </w:tcPr>
          <w:p w14:paraId="114130C9" w14:textId="77777777" w:rsidR="00950471" w:rsidRDefault="00950471" w:rsidP="00E16909">
            <w:pPr>
              <w:rPr>
                <w:sz w:val="21"/>
                <w:szCs w:val="21"/>
              </w:rPr>
            </w:pPr>
            <w:r>
              <w:rPr>
                <w:sz w:val="21"/>
                <w:szCs w:val="21"/>
              </w:rPr>
              <w:t>X</w:t>
            </w:r>
          </w:p>
        </w:tc>
        <w:tc>
          <w:tcPr>
            <w:tcW w:w="1984" w:type="dxa"/>
          </w:tcPr>
          <w:p w14:paraId="0CF94220" w14:textId="77777777" w:rsidR="00950471" w:rsidRDefault="00950471" w:rsidP="00E16909">
            <w:pPr>
              <w:rPr>
                <w:sz w:val="21"/>
                <w:szCs w:val="21"/>
              </w:rPr>
            </w:pPr>
          </w:p>
        </w:tc>
      </w:tr>
      <w:tr w:rsidR="00950471" w14:paraId="3D0B5FC4" w14:textId="77777777" w:rsidTr="00E16909">
        <w:tc>
          <w:tcPr>
            <w:tcW w:w="2376" w:type="dxa"/>
          </w:tcPr>
          <w:p w14:paraId="7C027422" w14:textId="77777777" w:rsidR="00950471" w:rsidRDefault="00950471" w:rsidP="00E16909">
            <w:pPr>
              <w:rPr>
                <w:sz w:val="21"/>
                <w:szCs w:val="21"/>
              </w:rPr>
            </w:pPr>
            <w:r>
              <w:rPr>
                <w:sz w:val="21"/>
                <w:szCs w:val="21"/>
              </w:rPr>
              <w:t>Req 8:</w:t>
            </w:r>
            <w:r w:rsidRPr="002B1FDC">
              <w:rPr>
                <w:sz w:val="21"/>
                <w:szCs w:val="21"/>
              </w:rPr>
              <w:t xml:space="preserve"> Authenticity—Origin of a Publication</w:t>
            </w:r>
          </w:p>
        </w:tc>
        <w:tc>
          <w:tcPr>
            <w:tcW w:w="3573" w:type="dxa"/>
          </w:tcPr>
          <w:p w14:paraId="052E2F12" w14:textId="77777777" w:rsidR="00950471" w:rsidRDefault="00950471" w:rsidP="00E16909">
            <w:pPr>
              <w:rPr>
                <w:sz w:val="21"/>
                <w:szCs w:val="21"/>
              </w:rPr>
            </w:pPr>
            <w:r w:rsidRPr="00C74D21">
              <w:rPr>
                <w:rFonts w:hint="eastAsia"/>
                <w:sz w:val="21"/>
                <w:szCs w:val="21"/>
              </w:rPr>
              <w:t>出版商提供可用于检查出版物的来源及其真实性的信息</w:t>
            </w:r>
          </w:p>
        </w:tc>
        <w:tc>
          <w:tcPr>
            <w:tcW w:w="1134" w:type="dxa"/>
          </w:tcPr>
          <w:p w14:paraId="57D07C9C" w14:textId="77777777" w:rsidR="00950471" w:rsidRDefault="00950471" w:rsidP="00E16909">
            <w:pPr>
              <w:rPr>
                <w:sz w:val="21"/>
                <w:szCs w:val="21"/>
              </w:rPr>
            </w:pPr>
            <w:r>
              <w:rPr>
                <w:sz w:val="21"/>
                <w:szCs w:val="21"/>
              </w:rPr>
              <w:t>X</w:t>
            </w:r>
          </w:p>
        </w:tc>
        <w:tc>
          <w:tcPr>
            <w:tcW w:w="1984" w:type="dxa"/>
          </w:tcPr>
          <w:p w14:paraId="744959EA" w14:textId="77777777" w:rsidR="00950471" w:rsidRDefault="00950471" w:rsidP="00E16909">
            <w:pPr>
              <w:rPr>
                <w:sz w:val="21"/>
                <w:szCs w:val="21"/>
              </w:rPr>
            </w:pPr>
            <w:r>
              <w:rPr>
                <w:rFonts w:hint="eastAsia"/>
                <w:sz w:val="21"/>
                <w:szCs w:val="21"/>
              </w:rPr>
              <w:t>文章里加入来源信息</w:t>
            </w:r>
          </w:p>
        </w:tc>
      </w:tr>
      <w:tr w:rsidR="00950471" w14:paraId="22F67A49" w14:textId="77777777" w:rsidTr="00E16909">
        <w:trPr>
          <w:trHeight w:val="241"/>
        </w:trPr>
        <w:tc>
          <w:tcPr>
            <w:tcW w:w="2376" w:type="dxa"/>
          </w:tcPr>
          <w:p w14:paraId="7865C27C" w14:textId="77777777" w:rsidR="00950471" w:rsidRDefault="00950471" w:rsidP="00E16909">
            <w:pPr>
              <w:rPr>
                <w:sz w:val="21"/>
                <w:szCs w:val="21"/>
              </w:rPr>
            </w:pPr>
            <w:r>
              <w:rPr>
                <w:sz w:val="21"/>
                <w:szCs w:val="21"/>
              </w:rPr>
              <w:t>Req 9:</w:t>
            </w:r>
            <w:r w:rsidRPr="002B1FDC">
              <w:rPr>
                <w:sz w:val="21"/>
                <w:szCs w:val="21"/>
              </w:rPr>
              <w:t xml:space="preserve"> Escalating trust</w:t>
            </w:r>
          </w:p>
        </w:tc>
        <w:tc>
          <w:tcPr>
            <w:tcW w:w="3573" w:type="dxa"/>
          </w:tcPr>
          <w:p w14:paraId="72E2F88B" w14:textId="77777777" w:rsidR="00950471" w:rsidRDefault="00950471" w:rsidP="00E16909">
            <w:pPr>
              <w:rPr>
                <w:sz w:val="21"/>
                <w:szCs w:val="21"/>
              </w:rPr>
            </w:pPr>
            <w:r w:rsidRPr="00C74D21">
              <w:rPr>
                <w:rFonts w:hint="eastAsia"/>
                <w:sz w:val="21"/>
                <w:szCs w:val="21"/>
              </w:rPr>
              <w:t>提供用于升级特定出版物的信任的方法</w:t>
            </w:r>
          </w:p>
        </w:tc>
        <w:tc>
          <w:tcPr>
            <w:tcW w:w="1134" w:type="dxa"/>
          </w:tcPr>
          <w:p w14:paraId="0865E31C" w14:textId="77777777" w:rsidR="00950471" w:rsidRDefault="00950471" w:rsidP="00E16909">
            <w:pPr>
              <w:rPr>
                <w:sz w:val="21"/>
                <w:szCs w:val="21"/>
              </w:rPr>
            </w:pPr>
            <w:r>
              <w:rPr>
                <w:sz w:val="21"/>
                <w:szCs w:val="21"/>
              </w:rPr>
              <w:t>X</w:t>
            </w:r>
          </w:p>
        </w:tc>
        <w:tc>
          <w:tcPr>
            <w:tcW w:w="1984" w:type="dxa"/>
          </w:tcPr>
          <w:p w14:paraId="47C67154" w14:textId="77777777" w:rsidR="00950471" w:rsidRDefault="00950471" w:rsidP="00E16909">
            <w:pPr>
              <w:rPr>
                <w:sz w:val="21"/>
                <w:szCs w:val="21"/>
              </w:rPr>
            </w:pPr>
          </w:p>
        </w:tc>
      </w:tr>
    </w:tbl>
    <w:p w14:paraId="0A951140" w14:textId="77777777" w:rsidR="00950471" w:rsidRDefault="00950471" w:rsidP="005C7067">
      <w:pPr>
        <w:ind w:firstLine="480"/>
      </w:pPr>
    </w:p>
    <w:p w14:paraId="1424BFA2" w14:textId="14031416" w:rsidR="00175FFA" w:rsidRDefault="00175FFA" w:rsidP="00175FFA">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108"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108"/>
    </w:p>
    <w:tbl>
      <w:tblPr>
        <w:tblStyle w:val="aff1"/>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w:t>
            </w:r>
            <w:proofErr w:type="gramStart"/>
            <w:r w:rsidRPr="008B730C">
              <w:rPr>
                <w:rFonts w:ascii="宋体" w:eastAsia="宋体" w:hAnsi="宋体" w:cs="宋体" w:hint="eastAsia"/>
                <w:b/>
                <w:color w:val="000000"/>
                <w:sz w:val="21"/>
                <w:szCs w:val="21"/>
                <w:u w:color="000000"/>
                <w:bdr w:val="nil"/>
                <w:lang w:val="zh-TW"/>
              </w:rPr>
              <w:t>序</w:t>
            </w:r>
            <w:r w:rsidRPr="008B730C">
              <w:rPr>
                <w:rFonts w:ascii="宋体" w:eastAsia="宋体" w:hAnsi="宋体" w:cs="宋体"/>
                <w:b/>
                <w:color w:val="000000"/>
                <w:sz w:val="21"/>
                <w:szCs w:val="21"/>
                <w:u w:color="000000"/>
                <w:bdr w:val="nil"/>
                <w:lang w:val="zh-TW"/>
              </w:rPr>
              <w:t>条件</w:t>
            </w:r>
            <w:proofErr w:type="gramEnd"/>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lastRenderedPageBreak/>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Pr="0074172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30E8BD0" w14:textId="4960EF58" w:rsidR="007129A4" w:rsidRDefault="00DD2F75" w:rsidP="00614EC6">
      <w:pPr>
        <w:pStyle w:val="2"/>
      </w:pPr>
      <w:bookmarkStart w:id="109" w:name="_Toc326079892"/>
      <w:r>
        <w:rPr>
          <w:rFonts w:hint="eastAsia"/>
        </w:rPr>
        <w:t>4.4</w:t>
      </w:r>
      <w:r w:rsidR="000008D9">
        <w:rPr>
          <w:rFonts w:hint="eastAsia"/>
        </w:rPr>
        <w:t xml:space="preserve"> 本章小结</w:t>
      </w:r>
      <w:bookmarkEnd w:id="109"/>
    </w:p>
    <w:p w14:paraId="3D260F84" w14:textId="0124B598" w:rsidR="00E73C0F" w:rsidRDefault="003F7709" w:rsidP="00E73C0F">
      <w:pPr>
        <w:pStyle w:val="Aff0"/>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110" w:name="_Toc324178469"/>
      <w:bookmarkStart w:id="111" w:name="_Toc324179090"/>
      <w:bookmarkStart w:id="112" w:name="_Toc324432763"/>
      <w:r>
        <w:rPr>
          <w:rFonts w:ascii="黑体" w:eastAsia="黑体"/>
        </w:rPr>
        <w:br w:type="page"/>
      </w:r>
      <w:bookmarkStart w:id="113" w:name="_Toc326079910"/>
      <w:r w:rsidR="007129A4">
        <w:rPr>
          <w:rFonts w:ascii="黑体" w:eastAsia="黑体" w:hint="eastAsia"/>
        </w:rPr>
        <w:lastRenderedPageBreak/>
        <w:t>第五</w:t>
      </w:r>
      <w:r>
        <w:rPr>
          <w:rFonts w:ascii="黑体" w:eastAsia="黑体" w:hint="eastAsia"/>
        </w:rPr>
        <w:t>章  结论与展望</w:t>
      </w:r>
      <w:bookmarkEnd w:id="110"/>
      <w:bookmarkEnd w:id="111"/>
      <w:bookmarkEnd w:id="112"/>
      <w:bookmarkEnd w:id="113"/>
    </w:p>
    <w:p w14:paraId="08F63E8B" w14:textId="77777777" w:rsidR="000008D9" w:rsidRDefault="000008D9">
      <w:pPr>
        <w:pStyle w:val="2"/>
      </w:pPr>
      <w:bookmarkStart w:id="114" w:name="_Toc247488996"/>
      <w:bookmarkStart w:id="115" w:name="_Toc247489112"/>
      <w:bookmarkStart w:id="116" w:name="_Toc247489230"/>
      <w:bookmarkStart w:id="117" w:name="_Toc247489787"/>
      <w:bookmarkStart w:id="118" w:name="_Toc324178470"/>
      <w:bookmarkStart w:id="119" w:name="_Toc324179091"/>
      <w:bookmarkStart w:id="120" w:name="_Toc324432764"/>
      <w:bookmarkStart w:id="121" w:name="_Toc326079911"/>
      <w:bookmarkEnd w:id="114"/>
      <w:bookmarkEnd w:id="115"/>
      <w:bookmarkEnd w:id="116"/>
      <w:bookmarkEnd w:id="117"/>
      <w:r>
        <w:rPr>
          <w:rFonts w:hint="eastAsia"/>
        </w:rPr>
        <w:t>7.1 论文总结</w:t>
      </w:r>
      <w:bookmarkEnd w:id="118"/>
      <w:bookmarkEnd w:id="119"/>
      <w:bookmarkEnd w:id="120"/>
      <w:bookmarkEnd w:id="121"/>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122" w:name="_Toc324178471"/>
      <w:bookmarkStart w:id="123" w:name="_Toc324179092"/>
      <w:bookmarkStart w:id="124" w:name="_Toc324432765"/>
      <w:bookmarkStart w:id="125" w:name="_Toc326079912"/>
      <w:r>
        <w:rPr>
          <w:rFonts w:hint="eastAsia"/>
        </w:rPr>
        <w:t>7.2 展望</w:t>
      </w:r>
      <w:bookmarkEnd w:id="122"/>
      <w:bookmarkEnd w:id="123"/>
      <w:bookmarkEnd w:id="124"/>
      <w:bookmarkEnd w:id="125"/>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w:t>
      </w:r>
      <w:proofErr w:type="gramStart"/>
      <w:r w:rsidR="0037574A">
        <w:rPr>
          <w:rFonts w:hint="eastAsia"/>
        </w:rPr>
        <w:t>一</w:t>
      </w:r>
      <w:proofErr w:type="gramEnd"/>
      <w:r w:rsidR="0037574A">
        <w:rPr>
          <w:rFonts w:hint="eastAsia"/>
        </w:rPr>
        <w:t>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4"/>
          <w:rFonts w:hAnsi="宋体"/>
        </w:rPr>
        <w:t>携式</w:t>
      </w:r>
      <w:r w:rsidR="007821A2" w:rsidRPr="00000FC4">
        <w:rPr>
          <w:rStyle w:val="Hyperlink0"/>
          <w:rFonts w:hAnsi="宋体" w:hint="eastAsia"/>
        </w:rPr>
        <w:t>网络</w:t>
      </w:r>
      <w:r w:rsidR="007821A2" w:rsidRPr="00000FC4">
        <w:rPr>
          <w:rStyle w:val="a4"/>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
        <w:spacing w:beforeLines="50" w:before="163" w:afterLines="50" w:after="163"/>
        <w:ind w:firstLine="640"/>
        <w:rPr>
          <w:rFonts w:ascii="黑体" w:eastAsia="黑体"/>
        </w:rPr>
      </w:pPr>
      <w:bookmarkStart w:id="126" w:name="_Toc324178472"/>
      <w:bookmarkStart w:id="127" w:name="_Toc324179093"/>
      <w:bookmarkStart w:id="128" w:name="_Toc324432766"/>
      <w:r>
        <w:rPr>
          <w:rFonts w:ascii="黑体" w:eastAsia="黑体"/>
        </w:rPr>
        <w:br w:type="page"/>
      </w:r>
      <w:bookmarkStart w:id="129" w:name="_Toc326079913"/>
      <w:r>
        <w:rPr>
          <w:rFonts w:ascii="黑体" w:eastAsia="黑体" w:hint="eastAsia"/>
        </w:rPr>
        <w:lastRenderedPageBreak/>
        <w:t>参考文献</w:t>
      </w:r>
      <w:bookmarkEnd w:id="126"/>
      <w:bookmarkEnd w:id="127"/>
      <w:bookmarkEnd w:id="128"/>
      <w:bookmarkEnd w:id="129"/>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0" w:name="_Ref470255440"/>
      <w:bookmarkStart w:id="131" w:name="_Toc324432767"/>
      <w:bookmarkStart w:id="132"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30"/>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3"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33"/>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4"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34"/>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5"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35"/>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6"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36"/>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7"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37"/>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38"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38"/>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9"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39"/>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0"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51"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40"/>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1"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41"/>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2"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42"/>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43"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43"/>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4"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2"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44"/>
    </w:p>
    <w:p w14:paraId="01BCD9AD" w14:textId="77777777" w:rsid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45"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45"/>
    </w:p>
    <w:p w14:paraId="3168B0D8" w14:textId="65C6905C" w:rsidR="00DF23DB" w:rsidRPr="00DF23DB" w:rsidRDefault="00DF23DB" w:rsidP="00DF23DB">
      <w:r>
        <w:br w:type="page"/>
      </w:r>
    </w:p>
    <w:p w14:paraId="4115D440" w14:textId="0B49E5FE" w:rsidR="000008D9" w:rsidRDefault="000008D9">
      <w:pPr>
        <w:pStyle w:val="aff"/>
        <w:spacing w:beforeLines="50" w:before="163" w:afterLines="50" w:after="163"/>
        <w:ind w:firstLine="420"/>
      </w:pPr>
      <w:r>
        <w:rPr>
          <w:rFonts w:ascii="黑体" w:eastAsia="黑体" w:hint="eastAsia"/>
        </w:rPr>
        <w:lastRenderedPageBreak/>
        <w:t>致 谢</w:t>
      </w:r>
      <w:bookmarkEnd w:id="131"/>
      <w:bookmarkEnd w:id="132"/>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3"/>
      <w:headerReference w:type="default" r:id="rId54"/>
      <w:headerReference w:type="first" r:id="rId55"/>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CA518" w14:textId="77777777" w:rsidR="002A5134" w:rsidRDefault="002A5134">
      <w:pPr>
        <w:ind w:firstLine="480"/>
      </w:pPr>
      <w:r>
        <w:separator/>
      </w:r>
    </w:p>
  </w:endnote>
  <w:endnote w:type="continuationSeparator" w:id="0">
    <w:p w14:paraId="2D986A5A" w14:textId="77777777" w:rsidR="002A5134" w:rsidRDefault="002A513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等线 Light">
    <w:altName w:val="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777E67" w:rsidRDefault="00777E67">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777E67" w:rsidRDefault="00777E67">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777E67" w:rsidRDefault="00777E67">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777E67" w:rsidRDefault="00777E67">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777E67" w:rsidRDefault="00777E67">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777E67" w:rsidRDefault="00777E67">
    <w:pPr>
      <w:pStyle w:val="a5"/>
      <w:ind w:firstLine="360"/>
      <w:jc w:val="center"/>
    </w:pPr>
    <w:r>
      <w:fldChar w:fldCharType="begin"/>
    </w:r>
    <w:r>
      <w:instrText xml:space="preserve"> PAGE </w:instrText>
    </w:r>
    <w:r>
      <w:fldChar w:fldCharType="separate"/>
    </w:r>
    <w:r w:rsidR="00254121">
      <w:rPr>
        <w:noProof/>
      </w:rPr>
      <w:t>22</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777E67" w:rsidRDefault="00777E67">
    <w:pPr>
      <w:pStyle w:val="a5"/>
      <w:ind w:firstLine="360"/>
      <w:jc w:val="center"/>
    </w:pPr>
    <w:r>
      <w:fldChar w:fldCharType="begin"/>
    </w:r>
    <w:r>
      <w:instrText xml:space="preserve"> PAGE   \* MERGEFORMAT </w:instrText>
    </w:r>
    <w:r>
      <w:fldChar w:fldCharType="separate"/>
    </w:r>
    <w:r w:rsidR="00254121" w:rsidRPr="00254121">
      <w:rPr>
        <w:noProof/>
        <w:lang w:val="zh-CN"/>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062724" w14:textId="77777777" w:rsidR="002A5134" w:rsidRDefault="002A5134">
      <w:pPr>
        <w:ind w:firstLine="480"/>
      </w:pPr>
      <w:r>
        <w:separator/>
      </w:r>
    </w:p>
  </w:footnote>
  <w:footnote w:type="continuationSeparator" w:id="0">
    <w:p w14:paraId="0E2D22DB" w14:textId="77777777" w:rsidR="002A5134" w:rsidRDefault="002A513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777E67" w:rsidRDefault="00777E67">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777E67" w:rsidRDefault="00777E67">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777E67" w:rsidRDefault="00777E67">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777E67" w:rsidRDefault="00777E67">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777E67" w:rsidRDefault="00777E67">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777E67" w:rsidRDefault="00777E67">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777E67" w:rsidRDefault="00777E67">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777E67" w:rsidRDefault="00777E67">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777E67" w:rsidRDefault="00777E67">
    <w:pPr>
      <w:pStyle w:val="a6"/>
      <w:ind w:firstLine="360"/>
    </w:pPr>
    <w:r>
      <w:fldChar w:fldCharType="begin"/>
    </w:r>
    <w:r>
      <w:instrText xml:space="preserve"> STYLEREF  </w:instrText>
    </w:r>
    <w:r>
      <w:instrText>标题</w:instrText>
    </w:r>
    <w:r>
      <w:instrText xml:space="preserve">  \* MERGEFORMAT </w:instrText>
    </w:r>
    <w:r>
      <w:fldChar w:fldCharType="separate"/>
    </w:r>
    <w:r w:rsidR="00254121">
      <w:rPr>
        <w:rFonts w:hint="eastAsia"/>
        <w:noProof/>
      </w:rPr>
      <w:t>第三章</w:t>
    </w:r>
    <w:r w:rsidR="00254121">
      <w:rPr>
        <w:rFonts w:hint="eastAsia"/>
        <w:noProof/>
      </w:rPr>
      <w:t xml:space="preserve">  </w:t>
    </w:r>
    <w:r w:rsidR="00254121">
      <w:rPr>
        <w:rFonts w:hint="eastAsia"/>
        <w:noProof/>
      </w:rPr>
      <w:t>基于</w:t>
    </w:r>
    <w:r w:rsidR="00254121">
      <w:rPr>
        <w:rFonts w:hint="eastAsia"/>
        <w:noProof/>
      </w:rPr>
      <w:t>Service Worker</w:t>
    </w:r>
    <w:r w:rsidR="00254121">
      <w:rPr>
        <w:rFonts w:hint="eastAsia"/>
        <w:noProof/>
      </w:rPr>
      <w:t>离线阅读应用设计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777E67" w:rsidRDefault="00777E67">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4A6C"/>
    <w:rsid w:val="000347CC"/>
    <w:rsid w:val="00034EEB"/>
    <w:rsid w:val="00035DFF"/>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6B06"/>
    <w:rsid w:val="00137C08"/>
    <w:rsid w:val="00137F43"/>
    <w:rsid w:val="00144763"/>
    <w:rsid w:val="0015350A"/>
    <w:rsid w:val="00154BCC"/>
    <w:rsid w:val="00167348"/>
    <w:rsid w:val="00175FFA"/>
    <w:rsid w:val="001769B7"/>
    <w:rsid w:val="00180771"/>
    <w:rsid w:val="001871C3"/>
    <w:rsid w:val="001A6269"/>
    <w:rsid w:val="001B06D2"/>
    <w:rsid w:val="001C3250"/>
    <w:rsid w:val="001E2993"/>
    <w:rsid w:val="001E362E"/>
    <w:rsid w:val="001F1385"/>
    <w:rsid w:val="001F500E"/>
    <w:rsid w:val="00210B7A"/>
    <w:rsid w:val="002118A9"/>
    <w:rsid w:val="00212210"/>
    <w:rsid w:val="0022249A"/>
    <w:rsid w:val="0022567B"/>
    <w:rsid w:val="00232098"/>
    <w:rsid w:val="00236C2E"/>
    <w:rsid w:val="00242051"/>
    <w:rsid w:val="00245D81"/>
    <w:rsid w:val="00246811"/>
    <w:rsid w:val="00247713"/>
    <w:rsid w:val="00254121"/>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A2260"/>
    <w:rsid w:val="002A5134"/>
    <w:rsid w:val="002A7C83"/>
    <w:rsid w:val="002B568C"/>
    <w:rsid w:val="002C3F42"/>
    <w:rsid w:val="002C42BE"/>
    <w:rsid w:val="002D4781"/>
    <w:rsid w:val="002E081C"/>
    <w:rsid w:val="002E7132"/>
    <w:rsid w:val="002F646F"/>
    <w:rsid w:val="00304D9F"/>
    <w:rsid w:val="0030693D"/>
    <w:rsid w:val="00314A61"/>
    <w:rsid w:val="003235B0"/>
    <w:rsid w:val="00333D86"/>
    <w:rsid w:val="00334ED0"/>
    <w:rsid w:val="00337B63"/>
    <w:rsid w:val="003404A1"/>
    <w:rsid w:val="00344F36"/>
    <w:rsid w:val="00347DFC"/>
    <w:rsid w:val="00350490"/>
    <w:rsid w:val="003530DE"/>
    <w:rsid w:val="00360CD9"/>
    <w:rsid w:val="0036345C"/>
    <w:rsid w:val="0037258A"/>
    <w:rsid w:val="0037574A"/>
    <w:rsid w:val="00384C1B"/>
    <w:rsid w:val="0039508A"/>
    <w:rsid w:val="003C4608"/>
    <w:rsid w:val="003E3144"/>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26A0"/>
    <w:rsid w:val="004F4B0A"/>
    <w:rsid w:val="005138A6"/>
    <w:rsid w:val="005165DD"/>
    <w:rsid w:val="00521830"/>
    <w:rsid w:val="00522230"/>
    <w:rsid w:val="005257C5"/>
    <w:rsid w:val="00533CA8"/>
    <w:rsid w:val="005433F5"/>
    <w:rsid w:val="0055447B"/>
    <w:rsid w:val="00557849"/>
    <w:rsid w:val="00570C9A"/>
    <w:rsid w:val="00570D9D"/>
    <w:rsid w:val="005902B6"/>
    <w:rsid w:val="00593F53"/>
    <w:rsid w:val="00594483"/>
    <w:rsid w:val="0059657A"/>
    <w:rsid w:val="005A29E2"/>
    <w:rsid w:val="005C67C2"/>
    <w:rsid w:val="005C7067"/>
    <w:rsid w:val="005D2CBE"/>
    <w:rsid w:val="0060466C"/>
    <w:rsid w:val="006129EC"/>
    <w:rsid w:val="00613016"/>
    <w:rsid w:val="00614EC6"/>
    <w:rsid w:val="00621A5F"/>
    <w:rsid w:val="006232C0"/>
    <w:rsid w:val="00633460"/>
    <w:rsid w:val="00636802"/>
    <w:rsid w:val="00640FFF"/>
    <w:rsid w:val="0065406C"/>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7B3"/>
    <w:rsid w:val="007358DD"/>
    <w:rsid w:val="00741531"/>
    <w:rsid w:val="00741724"/>
    <w:rsid w:val="007418B0"/>
    <w:rsid w:val="007532C7"/>
    <w:rsid w:val="00756FBF"/>
    <w:rsid w:val="00757BF9"/>
    <w:rsid w:val="007617FA"/>
    <w:rsid w:val="00767E32"/>
    <w:rsid w:val="00773A32"/>
    <w:rsid w:val="00777E67"/>
    <w:rsid w:val="007817C7"/>
    <w:rsid w:val="007821A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42DE5"/>
    <w:rsid w:val="00850853"/>
    <w:rsid w:val="00850E48"/>
    <w:rsid w:val="00853510"/>
    <w:rsid w:val="0086224A"/>
    <w:rsid w:val="008626B0"/>
    <w:rsid w:val="00862889"/>
    <w:rsid w:val="00872DC3"/>
    <w:rsid w:val="00873BD5"/>
    <w:rsid w:val="00877601"/>
    <w:rsid w:val="00882CC3"/>
    <w:rsid w:val="00885296"/>
    <w:rsid w:val="00885948"/>
    <w:rsid w:val="008938A9"/>
    <w:rsid w:val="00893D95"/>
    <w:rsid w:val="00896295"/>
    <w:rsid w:val="008A5B86"/>
    <w:rsid w:val="008B0C51"/>
    <w:rsid w:val="008B2E03"/>
    <w:rsid w:val="008B730C"/>
    <w:rsid w:val="008D0533"/>
    <w:rsid w:val="008D0AF7"/>
    <w:rsid w:val="008E7A43"/>
    <w:rsid w:val="008F1BE4"/>
    <w:rsid w:val="008F56A2"/>
    <w:rsid w:val="00900C3F"/>
    <w:rsid w:val="00901A0F"/>
    <w:rsid w:val="00901FE6"/>
    <w:rsid w:val="00927CC9"/>
    <w:rsid w:val="00931006"/>
    <w:rsid w:val="009334B8"/>
    <w:rsid w:val="009365DC"/>
    <w:rsid w:val="00941AD3"/>
    <w:rsid w:val="00950471"/>
    <w:rsid w:val="00956EA4"/>
    <w:rsid w:val="009613B0"/>
    <w:rsid w:val="00965DA0"/>
    <w:rsid w:val="00966556"/>
    <w:rsid w:val="00970699"/>
    <w:rsid w:val="009818F2"/>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14A8E"/>
    <w:rsid w:val="00A17AA8"/>
    <w:rsid w:val="00A33C52"/>
    <w:rsid w:val="00A375D3"/>
    <w:rsid w:val="00A51ADB"/>
    <w:rsid w:val="00A53518"/>
    <w:rsid w:val="00A53D1A"/>
    <w:rsid w:val="00A5701F"/>
    <w:rsid w:val="00A63915"/>
    <w:rsid w:val="00A779C2"/>
    <w:rsid w:val="00A81BC2"/>
    <w:rsid w:val="00A8719D"/>
    <w:rsid w:val="00A903FA"/>
    <w:rsid w:val="00A94A16"/>
    <w:rsid w:val="00AB281E"/>
    <w:rsid w:val="00AD60A7"/>
    <w:rsid w:val="00AF24E4"/>
    <w:rsid w:val="00AF3AC4"/>
    <w:rsid w:val="00AF5225"/>
    <w:rsid w:val="00B00AED"/>
    <w:rsid w:val="00B0188D"/>
    <w:rsid w:val="00B01E58"/>
    <w:rsid w:val="00B05EDD"/>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831A4"/>
    <w:rsid w:val="00C96C44"/>
    <w:rsid w:val="00CA10ED"/>
    <w:rsid w:val="00CA3FBE"/>
    <w:rsid w:val="00CA420C"/>
    <w:rsid w:val="00CB113D"/>
    <w:rsid w:val="00CB3D19"/>
    <w:rsid w:val="00CC3DF4"/>
    <w:rsid w:val="00CC498C"/>
    <w:rsid w:val="00CD143C"/>
    <w:rsid w:val="00CD19E7"/>
    <w:rsid w:val="00CD558F"/>
    <w:rsid w:val="00CD6B09"/>
    <w:rsid w:val="00CD786A"/>
    <w:rsid w:val="00CE060E"/>
    <w:rsid w:val="00CE167D"/>
    <w:rsid w:val="00D04DFD"/>
    <w:rsid w:val="00D07613"/>
    <w:rsid w:val="00D15071"/>
    <w:rsid w:val="00D17643"/>
    <w:rsid w:val="00D304F4"/>
    <w:rsid w:val="00D33378"/>
    <w:rsid w:val="00D40DFB"/>
    <w:rsid w:val="00D4501A"/>
    <w:rsid w:val="00D46A25"/>
    <w:rsid w:val="00D47287"/>
    <w:rsid w:val="00D53484"/>
    <w:rsid w:val="00D632AF"/>
    <w:rsid w:val="00D7532C"/>
    <w:rsid w:val="00D85EC5"/>
    <w:rsid w:val="00DA334E"/>
    <w:rsid w:val="00DB167C"/>
    <w:rsid w:val="00DC768E"/>
    <w:rsid w:val="00DD2F75"/>
    <w:rsid w:val="00DD521C"/>
    <w:rsid w:val="00DE3BEE"/>
    <w:rsid w:val="00DF23DB"/>
    <w:rsid w:val="00E04818"/>
    <w:rsid w:val="00E07BBA"/>
    <w:rsid w:val="00E149F7"/>
    <w:rsid w:val="00E159C9"/>
    <w:rsid w:val="00E16909"/>
    <w:rsid w:val="00E21FA8"/>
    <w:rsid w:val="00E249D7"/>
    <w:rsid w:val="00E261A2"/>
    <w:rsid w:val="00E3125D"/>
    <w:rsid w:val="00E33544"/>
    <w:rsid w:val="00E423DA"/>
    <w:rsid w:val="00E43B5E"/>
    <w:rsid w:val="00E46730"/>
    <w:rsid w:val="00E5218A"/>
    <w:rsid w:val="00E52773"/>
    <w:rsid w:val="00E53D3F"/>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6210"/>
    <w:rsid w:val="00F1424A"/>
    <w:rsid w:val="00F35FAA"/>
    <w:rsid w:val="00F433A5"/>
    <w:rsid w:val="00F478DF"/>
    <w:rsid w:val="00F50378"/>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uiPriority w:val="99"/>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uiPriority w:val="99"/>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0">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1">
    <w:name w:val="正文首行缩进 Char"/>
    <w:basedOn w:val="Char0"/>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2">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3">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4">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图标题"/>
    <w:basedOn w:val="a0"/>
    <w:link w:val="Char5"/>
    <w:qFormat/>
    <w:rsid w:val="004A2C5E"/>
    <w:pPr>
      <w:ind w:firstLine="0"/>
      <w:jc w:val="center"/>
    </w:pPr>
    <w:rPr>
      <w:rFonts w:ascii="Times New Roman"/>
      <w:b/>
      <w:sz w:val="21"/>
      <w:szCs w:val="21"/>
    </w:rPr>
  </w:style>
  <w:style w:type="character" w:customStyle="1" w:styleId="Char">
    <w:name w:val="正文缩进 Char"/>
    <w:basedOn w:val="a1"/>
    <w:link w:val="a0"/>
    <w:rsid w:val="004A2C5E"/>
    <w:rPr>
      <w:rFonts w:ascii="宋体"/>
      <w:sz w:val="24"/>
      <w:szCs w:val="24"/>
    </w:rPr>
  </w:style>
  <w:style w:type="character" w:customStyle="1" w:styleId="Char5">
    <w:name w:val="图标题 Char"/>
    <w:basedOn w:val="Char"/>
    <w:link w:val="aff2"/>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footer" Target="footer6.xml"/><Relationship Id="rId34" Type="http://schemas.openxmlformats.org/officeDocument/2006/relationships/package" Target="embeddings/Microsoft_Visio___3.vsdx"/><Relationship Id="rId42" Type="http://schemas.openxmlformats.org/officeDocument/2006/relationships/package" Target="embeddings/Microsoft_Visio___5.vsdx"/><Relationship Id="rId47" Type="http://schemas.openxmlformats.org/officeDocument/2006/relationships/image" Target="media/image18.gif"/><Relationship Id="rId50" Type="http://schemas.openxmlformats.org/officeDocument/2006/relationships/hyperlink" Target="https://www.w3.org/TR/2017/NOTE-pwp-ucr-20170502/" TargetMode="Externa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jpg"/><Relationship Id="rId40" Type="http://schemas.openxmlformats.org/officeDocument/2006/relationships/package" Target="embeddings/Microsoft_Visio___4.vsdx"/><Relationship Id="rId45" Type="http://schemas.openxmlformats.org/officeDocument/2006/relationships/image" Target="media/image17.emf"/><Relationship Id="rId53"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jpg"/><Relationship Id="rId30" Type="http://schemas.openxmlformats.org/officeDocument/2006/relationships/package" Target="embeddings/Microsoft_Visio___2.vsdx"/><Relationship Id="rId35" Type="http://schemas.openxmlformats.org/officeDocument/2006/relationships/image" Target="media/image11.emf"/><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3c.github.io/dpub-pwp/,2016-12-20"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10.emf"/><Relationship Id="rId38" Type="http://schemas.openxmlformats.org/officeDocument/2006/relationships/image" Target="media/image13.jpg"/><Relationship Id="rId46" Type="http://schemas.openxmlformats.org/officeDocument/2006/relationships/package" Target="embeddings/Microsoft_Visio___7.vsdx"/><Relationship Id="rId20" Type="http://schemas.openxmlformats.org/officeDocument/2006/relationships/header" Target="header7.xml"/><Relationship Id="rId41" Type="http://schemas.openxmlformats.org/officeDocument/2006/relationships/image" Target="media/image15.emf"/><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jpg"/><Relationship Id="rId36" Type="http://schemas.openxmlformats.org/officeDocument/2006/relationships/oleObject" Target="embeddings/Microsoft_Visio_2003-2010___1.vsd"/><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8.jpg"/><Relationship Id="rId44" Type="http://schemas.openxmlformats.org/officeDocument/2006/relationships/package" Target="embeddings/Microsoft_Visio___6.vsdx"/><Relationship Id="rId52"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D4C72EA-2AE2-4EEA-8054-25CB77E4F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4570</TotalTime>
  <Pages>54</Pages>
  <Words>6677</Words>
  <Characters>38065</Characters>
  <Application>Microsoft Office Word</Application>
  <DocSecurity>0</DocSecurity>
  <Lines>317</Lines>
  <Paragraphs>89</Paragraphs>
  <ScaleCrop>false</ScaleCrop>
  <Company>BUAA</Company>
  <LinksUpToDate>false</LinksUpToDate>
  <CharactersWithSpaces>44653</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241</cp:revision>
  <cp:lastPrinted>2012-05-29T10:06:00Z</cp:lastPrinted>
  <dcterms:created xsi:type="dcterms:W3CDTF">2017-06-03T07:01:00Z</dcterms:created>
  <dcterms:modified xsi:type="dcterms:W3CDTF">2017-09-11T08:24:00Z</dcterms:modified>
</cp:coreProperties>
</file>